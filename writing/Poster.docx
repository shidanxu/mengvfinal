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BC57F9" w14:textId="6A7C0590" w:rsidR="004C1CD6" w:rsidRDefault="001D48EA">
      <w:r>
        <w:rPr>
          <w:noProof/>
        </w:rPr>
        <mc:AlternateContent>
          <mc:Choice Requires="wps">
            <w:drawing>
              <wp:anchor distT="0" distB="0" distL="114300" distR="114300" simplePos="0" relativeHeight="251658346" behindDoc="0" locked="0" layoutInCell="1" allowOverlap="1" wp14:anchorId="76AAECEF" wp14:editId="60290D7F">
                <wp:simplePos x="0" y="0"/>
                <wp:positionH relativeFrom="page">
                  <wp:posOffset>422275</wp:posOffset>
                </wp:positionH>
                <wp:positionV relativeFrom="page">
                  <wp:posOffset>4767580</wp:posOffset>
                </wp:positionV>
                <wp:extent cx="2597785" cy="1175385"/>
                <wp:effectExtent l="0" t="0" r="0" b="0"/>
                <wp:wrapTight wrapText="bothSides">
                  <wp:wrapPolygon edited="0">
                    <wp:start x="211" y="467"/>
                    <wp:lineTo x="211" y="20538"/>
                    <wp:lineTo x="21120" y="20538"/>
                    <wp:lineTo x="21120" y="467"/>
                    <wp:lineTo x="211" y="467"/>
                  </wp:wrapPolygon>
                </wp:wrapTight>
                <wp:docPr id="27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7785" cy="1175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8385A39" w14:textId="4FDB7602" w:rsidR="003F2DC5" w:rsidRDefault="003F2DC5" w:rsidP="004C1CD6">
                            <w:pPr>
                              <w:pStyle w:val="Heading2"/>
                            </w:pPr>
                            <w:r>
                              <w:t xml:space="preserve">Predict </w:t>
                            </w:r>
                            <w:r w:rsidR="001D48EA">
                              <w:t>User</w:t>
                            </w:r>
                            <w:r w:rsidR="00946278">
                              <w:t>s</w:t>
                            </w:r>
                            <w:r w:rsidR="001D48EA">
                              <w:t xml:space="preserve"> </w:t>
                            </w:r>
                            <w:r>
                              <w:t>Mobility in Networks</w:t>
                            </w:r>
                          </w:p>
                          <w:p w14:paraId="2A855941" w14:textId="48CB51A2" w:rsidR="003F2DC5" w:rsidRDefault="003F2DC5" w:rsidP="004C1CD6">
                            <w:pPr>
                              <w:pStyle w:val="Heading2"/>
                            </w:pPr>
                            <w:r>
                              <w:t>ANA Group</w:t>
                            </w:r>
                          </w:p>
                          <w:p w14:paraId="5C9B8093" w14:textId="54A073BF" w:rsidR="003F2DC5" w:rsidRDefault="003F2DC5" w:rsidP="004C1CD6">
                            <w:pPr>
                              <w:pStyle w:val="Heading2"/>
                            </w:pPr>
                            <w:r>
                              <w:t>AN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42" o:spid="_x0000_s1026" type="#_x0000_t202" style="position:absolute;margin-left:33.25pt;margin-top:375.4pt;width:204.55pt;height:92.55pt;z-index:2516583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" filled="f" stroked="f">
                <v:textbox inset=",7.2pt,,7.2pt">
                  <w:txbxContent>
                    <w:p w14:paraId="58385A39" w14:textId="4FDB7602" w:rsidR="003F2DC5" w:rsidRDefault="003F2DC5" w:rsidP="004C1CD6">
                      <w:pPr>
                        <w:pStyle w:val="Heading2"/>
                      </w:pPr>
                      <w:r>
                        <w:t xml:space="preserve">Predict </w:t>
                      </w:r>
                      <w:r w:rsidR="001D48EA">
                        <w:t>User</w:t>
                      </w:r>
                      <w:r w:rsidR="00946278">
                        <w:t>s</w:t>
                      </w:r>
                      <w:r w:rsidR="001D48EA">
                        <w:t xml:space="preserve"> </w:t>
                      </w:r>
                      <w:r>
                        <w:t>Mobility in Networks</w:t>
                      </w:r>
                    </w:p>
                    <w:p w14:paraId="2A855941" w14:textId="48CB51A2" w:rsidR="003F2DC5" w:rsidRDefault="003F2DC5" w:rsidP="004C1CD6">
                      <w:pPr>
                        <w:pStyle w:val="Heading2"/>
                      </w:pPr>
                      <w:r>
                        <w:t>ANA Group</w:t>
                      </w:r>
                    </w:p>
                    <w:p w14:paraId="5C9B8093" w14:textId="54A073BF" w:rsidR="003F2DC5" w:rsidRDefault="003F2DC5" w:rsidP="004C1CD6">
                      <w:pPr>
                        <w:pStyle w:val="Heading2"/>
                      </w:pPr>
                      <w:r>
                        <w:t>AN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BB70FA">
        <w:rPr>
          <w:noProof/>
        </w:rPr>
        <mc:AlternateContent>
          <mc:Choice Requires="wpg">
            <w:drawing>
              <wp:anchor distT="0" distB="0" distL="114300" distR="114300" simplePos="0" relativeHeight="251660440" behindDoc="0" locked="0" layoutInCell="1" allowOverlap="1" wp14:anchorId="32EE4D3D" wp14:editId="5EAC5D32">
                <wp:simplePos x="0" y="0"/>
                <wp:positionH relativeFrom="page">
                  <wp:posOffset>7345680</wp:posOffset>
                </wp:positionH>
                <wp:positionV relativeFrom="page">
                  <wp:posOffset>2282825</wp:posOffset>
                </wp:positionV>
                <wp:extent cx="2626360" cy="3334385"/>
                <wp:effectExtent l="0" t="0" r="0" b="0"/>
                <wp:wrapThrough wrapText="bothSides">
                  <wp:wrapPolygon edited="0">
                    <wp:start x="209" y="0"/>
                    <wp:lineTo x="209" y="21390"/>
                    <wp:lineTo x="21099" y="21390"/>
                    <wp:lineTo x="21099" y="0"/>
                    <wp:lineTo x="209" y="0"/>
                  </wp:wrapPolygon>
                </wp:wrapThrough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6360" cy="3334385"/>
                          <a:chOff x="0" y="0"/>
                          <a:chExt cx="2626360" cy="3334385"/>
                        </a:xfrm>
                        <a:extLst>
                          <a:ext uri="{0CCBE362-F206-4b92-989A-16890622DB6E}">
                            <ma14:wrappingTextBoxFlag xmlns:ma14="http://schemas.microsoft.com/office/mac/drawingml/2011/main" val="1"/>
                          </a:ext>
                        </a:extLst>
                      </wpg:grpSpPr>
                      <wps:wsp>
                        <wps:cNvPr id="50" name="Text Box 50"/>
                        <wps:cNvSpPr txBox="1"/>
                        <wps:spPr>
                          <a:xfrm>
                            <a:off x="0" y="0"/>
                            <a:ext cx="2626360" cy="333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val="1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18288" rIns="91440" bIns="18288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Text Box 1"/>
                        <wps:cNvSpPr txBox="1"/>
                        <wps:spPr>
                          <a:xfrm>
                            <a:off x="91440" y="18415"/>
                            <a:ext cx="2443480" cy="34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txbx id="2">
                          <w:txbxContent>
                            <w:p w14:paraId="71E7800B" w14:textId="77777777" w:rsidR="003F2DC5" w:rsidRPr="00EA05BC" w:rsidRDefault="003F2DC5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EA05BC">
                                <w:rPr>
                                  <w:sz w:val="28"/>
                                  <w:szCs w:val="28"/>
                                </w:rPr>
                                <w:t>Why?</w:t>
                              </w:r>
                            </w:p>
                            <w:p w14:paraId="66DF4557" w14:textId="5A36E7E9" w:rsidR="003F2DC5" w:rsidRPr="00EA05BC" w:rsidRDefault="003F2DC5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EA05BC">
                                <w:rPr>
                                  <w:sz w:val="28"/>
                                  <w:szCs w:val="28"/>
                                </w:rPr>
                                <w:t>Fast inference, more models</w:t>
                              </w:r>
                            </w:p>
                            <w:p w14:paraId="29C59367" w14:textId="076BB149" w:rsidR="003F2DC5" w:rsidRPr="00EA05BC" w:rsidRDefault="003F2DC5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EA05BC">
                                <w:rPr>
                                  <w:sz w:val="28"/>
                                  <w:szCs w:val="28"/>
                                </w:rPr>
                                <w:t>How?</w:t>
                              </w:r>
                            </w:p>
                            <w:p w14:paraId="497CF69D" w14:textId="5A0DCE9C" w:rsidR="003F2DC5" w:rsidRPr="00EA05BC" w:rsidRDefault="003F2DC5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EA05BC">
                                <w:rPr>
                                  <w:sz w:val="28"/>
                                  <w:szCs w:val="28"/>
                                </w:rPr>
                                <w:t>PYMC3, Python API</w:t>
                              </w:r>
                            </w:p>
                            <w:p w14:paraId="6F6DA7C9" w14:textId="77777777" w:rsidR="003F2DC5" w:rsidRPr="00EA05BC" w:rsidRDefault="003F2DC5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  <w:p w14:paraId="177A2B12" w14:textId="6FF415E8" w:rsidR="003F2DC5" w:rsidRPr="00EA05BC" w:rsidRDefault="003F2DC5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EA05BC">
                                <w:rPr>
                                  <w:sz w:val="28"/>
                                  <w:szCs w:val="28"/>
                                </w:rPr>
                                <w:t>Results &amp; Comparison</w:t>
                              </w:r>
                            </w:p>
                            <w:p w14:paraId="5EBC0DE3" w14:textId="77777777" w:rsidR="003F2DC5" w:rsidRPr="00EA05BC" w:rsidRDefault="003F2DC5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  <w:p w14:paraId="40E618ED" w14:textId="62B86EF9" w:rsidR="003F2DC5" w:rsidRPr="00EA05BC" w:rsidRDefault="003F2DC5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EA05BC">
                                <w:rPr>
                                  <w:sz w:val="28"/>
                                  <w:szCs w:val="28"/>
                                </w:rPr>
                                <w:t>How PP works that picture of graph models</w:t>
                              </w:r>
                            </w:p>
                            <w:p w14:paraId="5657006E" w14:textId="77777777" w:rsidR="003F2DC5" w:rsidRPr="00EA05BC" w:rsidRDefault="003F2DC5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  <w:p w14:paraId="6F547209" w14:textId="77777777" w:rsidR="003F2DC5" w:rsidRPr="00EA05BC" w:rsidRDefault="003F2DC5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91440" y="362585"/>
                            <a:ext cx="2443480" cy="34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2" seq="1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91440" y="706755"/>
                            <a:ext cx="2443480" cy="34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2" seq="2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91440" y="1050290"/>
                            <a:ext cx="2443480" cy="34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2" seq="3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2503805" y="1394460"/>
                            <a:ext cx="31115" cy="34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2" seq="4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" o:spid="_x0000_s1027" style="position:absolute;margin-left:578.4pt;margin-top:179.75pt;width:206.8pt;height:262.55pt;z-index:251660440;mso-position-horizontal-relative:page;mso-position-vertical-relative:page" coordsize="2626360,33343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" mv:complextextbox="1">
                <v:shape id="_x0000_s1028" type="#_x0000_t202" style="position:absolute;width:2626360;height:33343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A+0AwgAA&#10;ANsAAAAPAAAAZHJzL2Rvd25yZXYueG1sRE/LaoNAFN0X+g/DLXQXRxsagskkSGhJu2geGrK+ODcq&#10;de6IMzX6951FocvDea+3o2nFQL1rLCtIohgEcWl1w5WCS/E+W4JwHllja5kUTORgu3l8WGOq7Z3P&#10;NOS+EiGEXYoKau+7VEpX1mTQRbYjDtzN9gZ9gH0ldY/3EG5a+RLHC2mw4dBQY0e7msrv/McoWNiv&#10;6TPrisPuOF2G5Hqav7HcK/X8NGYrEJ5G/y/+c39oBa9hffgSfoDc/A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gD7QDCAAAA2wAAAA8AAAAAAAAAAAAAAAAAlwIAAGRycy9kb3du&#10;cmV2LnhtbFBLBQYAAAAABAAEAPUAAACGAwAAAAA=&#10;" mv:complextextbox="1" filled="f" stroked="f">
                  <v:textbox inset=",1.44pt,,1.44pt"/>
                </v:shape>
                <v:shape id="Text Box 1" o:spid="_x0000_s1029" type="#_x0000_t202" style="position:absolute;left:91440;top:18415;width:2443480;height:3454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XAkswAAA&#10;ANoAAAAPAAAAZHJzL2Rvd25yZXYueG1sRE9Ni8IwEL0L+x/CLHjTVA+iXaOIrLAgiLUePM42Yxts&#10;Jt0mq/XfG0HwNDze58yXna3FlVpvHCsYDRMQxIXThksFx3wzmILwAVlj7ZgU3MnDcvHRm2Oq3Y0z&#10;uh5CKWII+xQVVCE0qZS+qMiiH7qGOHJn11oMEbal1C3eYrit5ThJJtKi4dhQYUPriorL4d8qWJ04&#10;+zZ/u999ds5Mns8S3k4uSvU/u9UXiEBdeItf7h8d58PzleeViwc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oXAkswAAAANoAAAAPAAAAAAAAAAAAAAAAAJcCAABkcnMvZG93bnJl&#10;di54bWxQSwUGAAAAAAQABAD1AAAAhAMAAAAA&#10;" filled="f" stroked="f">
                  <v:textbox style="mso-next-textbox:#Text Box 2" inset="0,0,0,0">
                    <w:txbxContent>
                      <w:p w14:paraId="71E7800B" w14:textId="77777777" w:rsidR="003F2DC5" w:rsidRPr="00EA05BC" w:rsidRDefault="003F2DC5">
                        <w:pPr>
                          <w:rPr>
                            <w:sz w:val="28"/>
                            <w:szCs w:val="28"/>
                          </w:rPr>
                        </w:pPr>
                        <w:r w:rsidRPr="00EA05BC">
                          <w:rPr>
                            <w:sz w:val="28"/>
                            <w:szCs w:val="28"/>
                          </w:rPr>
                          <w:t>Why?</w:t>
                        </w:r>
                      </w:p>
                      <w:p w14:paraId="66DF4557" w14:textId="5A36E7E9" w:rsidR="003F2DC5" w:rsidRPr="00EA05BC" w:rsidRDefault="003F2DC5">
                        <w:pPr>
                          <w:rPr>
                            <w:sz w:val="28"/>
                            <w:szCs w:val="28"/>
                          </w:rPr>
                        </w:pPr>
                        <w:r w:rsidRPr="00EA05BC">
                          <w:rPr>
                            <w:sz w:val="28"/>
                            <w:szCs w:val="28"/>
                          </w:rPr>
                          <w:t>Fast inference, more models</w:t>
                        </w:r>
                      </w:p>
                      <w:p w14:paraId="29C59367" w14:textId="076BB149" w:rsidR="003F2DC5" w:rsidRPr="00EA05BC" w:rsidRDefault="003F2DC5">
                        <w:pPr>
                          <w:rPr>
                            <w:sz w:val="28"/>
                            <w:szCs w:val="28"/>
                          </w:rPr>
                        </w:pPr>
                        <w:r w:rsidRPr="00EA05BC">
                          <w:rPr>
                            <w:sz w:val="28"/>
                            <w:szCs w:val="28"/>
                          </w:rPr>
                          <w:t>How?</w:t>
                        </w:r>
                      </w:p>
                      <w:p w14:paraId="497CF69D" w14:textId="5A0DCE9C" w:rsidR="003F2DC5" w:rsidRPr="00EA05BC" w:rsidRDefault="003F2DC5">
                        <w:pPr>
                          <w:rPr>
                            <w:sz w:val="28"/>
                            <w:szCs w:val="28"/>
                          </w:rPr>
                        </w:pPr>
                        <w:r w:rsidRPr="00EA05BC">
                          <w:rPr>
                            <w:sz w:val="28"/>
                            <w:szCs w:val="28"/>
                          </w:rPr>
                          <w:t>PYMC3, Python API</w:t>
                        </w:r>
                      </w:p>
                      <w:p w14:paraId="6F6DA7C9" w14:textId="77777777" w:rsidR="003F2DC5" w:rsidRPr="00EA05BC" w:rsidRDefault="003F2DC5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  <w:p w14:paraId="177A2B12" w14:textId="6FF415E8" w:rsidR="003F2DC5" w:rsidRPr="00EA05BC" w:rsidRDefault="003F2DC5">
                        <w:pPr>
                          <w:rPr>
                            <w:sz w:val="28"/>
                            <w:szCs w:val="28"/>
                          </w:rPr>
                        </w:pPr>
                        <w:r w:rsidRPr="00EA05BC">
                          <w:rPr>
                            <w:sz w:val="28"/>
                            <w:szCs w:val="28"/>
                          </w:rPr>
                          <w:t>Results &amp; Comparison</w:t>
                        </w:r>
                      </w:p>
                      <w:p w14:paraId="5EBC0DE3" w14:textId="77777777" w:rsidR="003F2DC5" w:rsidRPr="00EA05BC" w:rsidRDefault="003F2DC5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  <w:p w14:paraId="40E618ED" w14:textId="62B86EF9" w:rsidR="003F2DC5" w:rsidRPr="00EA05BC" w:rsidRDefault="003F2DC5">
                        <w:pPr>
                          <w:rPr>
                            <w:sz w:val="28"/>
                            <w:szCs w:val="28"/>
                          </w:rPr>
                        </w:pPr>
                        <w:r w:rsidRPr="00EA05BC">
                          <w:rPr>
                            <w:sz w:val="28"/>
                            <w:szCs w:val="28"/>
                          </w:rPr>
                          <w:t>How PP works that picture of graph models</w:t>
                        </w:r>
                      </w:p>
                      <w:p w14:paraId="5657006E" w14:textId="77777777" w:rsidR="003F2DC5" w:rsidRPr="00EA05BC" w:rsidRDefault="003F2DC5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  <w:p w14:paraId="6F547209" w14:textId="77777777" w:rsidR="003F2DC5" w:rsidRPr="00EA05BC" w:rsidRDefault="003F2DC5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Text Box 2" o:spid="_x0000_s1030" type="#_x0000_t202" style="position:absolute;left:91440;top:362585;width:2443480;height:3454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jpdbwgAA&#10;ANoAAAAPAAAAZHJzL2Rvd25yZXYueG1sRI9Bi8IwFITvwv6H8Bb2pqkeRLtGEVlBEBZrPXh82zzb&#10;YPPSbaLWf28EweMwM98ws0Vna3Gl1hvHCoaDBARx4bThUsEhX/cnIHxA1lg7JgV38rCYf/RmmGp3&#10;44yu+1CKCGGfooIqhCaV0hcVWfQD1xBH7+RaiyHKtpS6xVuE21qOkmQsLRqOCxU2tKqoOO8vVsHy&#10;yNmP+f/922WnzOT5NOHt+KzU12e3/AYRqAvv8Ku90QpG8LwSb4Cc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iOl1vCAAAA2gAAAA8AAAAAAAAAAAAAAAAAlwIAAGRycy9kb3du&#10;cmV2LnhtbFBLBQYAAAAABAAEAPUAAACGAwAAAAA=&#10;" filled="f" stroked="f">
                  <v:textbox style="mso-next-textbox:#Text Box 3" inset="0,0,0,0">
                    <w:txbxContent/>
                  </v:textbox>
                </v:shape>
                <v:shape id="Text Box 3" o:spid="_x0000_s1031" type="#_x0000_t202" style="position:absolute;left:91440;top:706755;width:2443480;height:3448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wjLAwwAA&#10;ANoAAAAPAAAAZHJzL2Rvd25yZXYueG1sRI9Ba8JAFITvBf/D8gRvdWMFqdFVRCwUhGKMB4/P7DNZ&#10;zL6N2a3Gf98VCh6HmfmGmS87W4sbtd44VjAaJiCIC6cNlwoO+df7JwgfkDXWjknBgzwsF723Oaba&#10;3Tmj2z6UIkLYp6igCqFJpfRFRRb90DXE0Tu71mKIsi2lbvEe4baWH0kykRYNx4UKG1pXVFz2v1bB&#10;6sjZxlx/TrvsnJk8nya8nVyUGvS71QxEoC68wv/tb61gDM8r8QbIx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3wjLAwwAAANoAAAAPAAAAAAAAAAAAAAAAAJcCAABkcnMvZG93&#10;bnJldi54bWxQSwUGAAAAAAQABAD1AAAAhwMAAAAA&#10;" filled="f" stroked="f">
                  <v:textbox style="mso-next-textbox:#Text Box 4" inset="0,0,0,0">
                    <w:txbxContent/>
                  </v:textbox>
                </v:shape>
                <v:shape id="Text Box 4" o:spid="_x0000_s1032" type="#_x0000_t202" style="position:absolute;left:91440;top:1050290;width:2443480;height:3454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K6q0wwAA&#10;ANoAAAAPAAAAZHJzL2Rvd25yZXYueG1sRI9Ba8JAFITvBf/D8gRvdWMRqdFVRCwUhGKMB4/P7DNZ&#10;zL6N2a3Gf98VCh6HmfmGmS87W4sbtd44VjAaJiCIC6cNlwoO+df7JwgfkDXWjknBgzwsF723Oaba&#10;3Tmj2z6UIkLYp6igCqFJpfRFRRb90DXE0Tu71mKIsi2lbvEe4baWH0kykRYNx4UKG1pXVFz2v1bB&#10;6sjZxlx/TrvsnJk8nya8nVyUGvS71QxEoC68wv/tb61gDM8r8QbIx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4K6q0wwAAANoAAAAPAAAAAAAAAAAAAAAAAJcCAABkcnMvZG93&#10;bnJldi54bWxQSwUGAAAAAAQABAD1AAAAhwMAAAAA&#10;" filled="f" stroked="f">
                  <v:textbox style="mso-next-textbox:#Text Box 5" inset="0,0,0,0">
                    <w:txbxContent/>
                  </v:textbox>
                </v:shape>
                <v:shape id="Text Box 5" o:spid="_x0000_s1033" type="#_x0000_t202" style="position:absolute;left:2503805;top:1394460;width:31115;height:3454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Zw8vwwAA&#10;ANoAAAAPAAAAZHJzL2Rvd25yZXYueG1sRI9Ba8JAFITvBf/D8gRvdWNBqdFVRCwUhGKMB4/P7DNZ&#10;zL6N2a3Gf98VCh6HmfmGmS87W4sbtd44VjAaJiCIC6cNlwoO+df7JwgfkDXWjknBgzwsF723Oaba&#10;3Tmj2z6UIkLYp6igCqFJpfRFRRb90DXE0Tu71mKIsi2lbvEe4baWH0kykRYNx4UKG1pXVFz2v1bB&#10;6sjZxlx/TrvsnJk8nya8nVyUGvS71QxEoC68wv/tb61gDM8r8QbIx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XZw8vwwAAANoAAAAPAAAAAAAAAAAAAAAAAJcCAABkcnMvZG93&#10;bnJldi54bWxQSwUGAAAAAAQABAD1AAAAhwMAAAAA&#10;" filled="f" stroked="f">
                  <v:textbox inset="0,0,0,0">
                    <w:txbxContent/>
                  </v:textbox>
                </v:shape>
                <w10:wrap type="through" anchorx="page" anchory="page"/>
              </v:group>
            </w:pict>
          </mc:Fallback>
        </mc:AlternateContent>
      </w:r>
      <w:r w:rsidR="00FD526C" w:rsidRPr="00FD526C">
        <w:drawing>
          <wp:anchor distT="0" distB="0" distL="114300" distR="114300" simplePos="0" relativeHeight="251705496" behindDoc="0" locked="0" layoutInCell="1" allowOverlap="1" wp14:anchorId="47576DFA" wp14:editId="435AD58F">
            <wp:simplePos x="0" y="0"/>
            <wp:positionH relativeFrom="page">
              <wp:posOffset>7018020</wp:posOffset>
            </wp:positionH>
            <wp:positionV relativeFrom="page">
              <wp:posOffset>3571240</wp:posOffset>
            </wp:positionV>
            <wp:extent cx="2754630" cy="2177415"/>
            <wp:effectExtent l="0" t="0" r="0" b="6985"/>
            <wp:wrapTight wrapText="bothSides">
              <wp:wrapPolygon edited="0">
                <wp:start x="0" y="0"/>
                <wp:lineTo x="0" y="21417"/>
                <wp:lineTo x="21311" y="21417"/>
                <wp:lineTo x="21311" y="0"/>
                <wp:lineTo x="0" y="0"/>
              </wp:wrapPolygon>
            </wp:wrapTight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26C">
        <w:rPr>
          <w:noProof/>
        </w:rPr>
        <w:drawing>
          <wp:anchor distT="0" distB="0" distL="114300" distR="114300" simplePos="0" relativeHeight="251704472" behindDoc="0" locked="0" layoutInCell="1" allowOverlap="1" wp14:anchorId="76F0F0F5" wp14:editId="0EBF97C8">
            <wp:simplePos x="0" y="0"/>
            <wp:positionH relativeFrom="page">
              <wp:posOffset>6884670</wp:posOffset>
            </wp:positionH>
            <wp:positionV relativeFrom="page">
              <wp:posOffset>5723255</wp:posOffset>
            </wp:positionV>
            <wp:extent cx="2945130" cy="1998404"/>
            <wp:effectExtent l="0" t="0" r="1270" b="8255"/>
            <wp:wrapThrough wrapText="bothSides">
              <wp:wrapPolygon edited="0">
                <wp:start x="0" y="0"/>
                <wp:lineTo x="0" y="21415"/>
                <wp:lineTo x="21423" y="21415"/>
                <wp:lineTo x="21423" y="0"/>
                <wp:lineTo x="0" y="0"/>
              </wp:wrapPolygon>
            </wp:wrapThrough>
            <wp:docPr id="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199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48D0">
        <w:rPr>
          <w:noProof/>
        </w:rPr>
        <w:drawing>
          <wp:anchor distT="0" distB="0" distL="114300" distR="114300" simplePos="0" relativeHeight="251664536" behindDoc="0" locked="0" layoutInCell="1" allowOverlap="1" wp14:anchorId="7886F4CD" wp14:editId="672E9C69">
            <wp:simplePos x="0" y="0"/>
            <wp:positionH relativeFrom="page">
              <wp:posOffset>3703320</wp:posOffset>
            </wp:positionH>
            <wp:positionV relativeFrom="page">
              <wp:posOffset>3080385</wp:posOffset>
            </wp:positionV>
            <wp:extent cx="2656840" cy="1992630"/>
            <wp:effectExtent l="0" t="0" r="10160" b="0"/>
            <wp:wrapThrough wrapText="bothSides">
              <wp:wrapPolygon edited="0">
                <wp:start x="0" y="0"/>
                <wp:lineTo x="0" y="21201"/>
                <wp:lineTo x="21476" y="21201"/>
                <wp:lineTo x="21476" y="0"/>
                <wp:lineTo x="0" y="0"/>
              </wp:wrapPolygon>
            </wp:wrapThrough>
            <wp:docPr id="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59E0">
        <w:rPr>
          <w:noProof/>
        </w:rPr>
        <w:drawing>
          <wp:anchor distT="0" distB="0" distL="114300" distR="114300" simplePos="0" relativeHeight="251666584" behindDoc="0" locked="0" layoutInCell="1" allowOverlap="1" wp14:anchorId="2734A1E3" wp14:editId="0233504D">
            <wp:simplePos x="0" y="0"/>
            <wp:positionH relativeFrom="page">
              <wp:posOffset>3562350</wp:posOffset>
            </wp:positionH>
            <wp:positionV relativeFrom="page">
              <wp:posOffset>5028565</wp:posOffset>
            </wp:positionV>
            <wp:extent cx="2908300" cy="2181225"/>
            <wp:effectExtent l="0" t="0" r="12700" b="3175"/>
            <wp:wrapThrough wrapText="bothSides">
              <wp:wrapPolygon edited="0">
                <wp:start x="0" y="0"/>
                <wp:lineTo x="0" y="21380"/>
                <wp:lineTo x="21506" y="21380"/>
                <wp:lineTo x="21506" y="0"/>
                <wp:lineTo x="0" y="0"/>
              </wp:wrapPolygon>
            </wp:wrapThrough>
            <wp:docPr id="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7FC">
        <w:rPr>
          <w:noProof/>
        </w:rPr>
        <mc:AlternateContent>
          <mc:Choice Requires="wps">
            <w:drawing>
              <wp:anchor distT="0" distB="0" distL="114300" distR="114300" simplePos="0" relativeHeight="251658300" behindDoc="0" locked="0" layoutInCell="1" allowOverlap="1" wp14:anchorId="597769E8" wp14:editId="059C3985">
                <wp:simplePos x="0" y="0"/>
                <wp:positionH relativeFrom="page">
                  <wp:posOffset>505460</wp:posOffset>
                </wp:positionH>
                <wp:positionV relativeFrom="page">
                  <wp:posOffset>5650230</wp:posOffset>
                </wp:positionV>
                <wp:extent cx="2148840" cy="1956435"/>
                <wp:effectExtent l="0" t="0" r="0" b="24765"/>
                <wp:wrapTight wrapText="bothSides">
                  <wp:wrapPolygon edited="0">
                    <wp:start x="255" y="0"/>
                    <wp:lineTo x="255" y="21593"/>
                    <wp:lineTo x="20936" y="21593"/>
                    <wp:lineTo x="20936" y="0"/>
                    <wp:lineTo x="255" y="0"/>
                  </wp:wrapPolygon>
                </wp:wrapTight>
                <wp:docPr id="25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8840" cy="1956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311EAFFC" w14:textId="6FA43B51" w:rsidR="003F2DC5" w:rsidRDefault="003F2DC5" w:rsidP="004C1CD6">
                            <w:r>
                              <w:t>Goal: Predict</w:t>
                            </w:r>
                            <w:r w:rsidR="001D48EA">
                              <w:t xml:space="preserve"> user</w:t>
                            </w:r>
                            <w:r>
                              <w:t xml:space="preserve"> topological mobility based on email IMAP logs</w:t>
                            </w:r>
                          </w:p>
                          <w:p w14:paraId="0E652827" w14:textId="77777777" w:rsidR="003F2DC5" w:rsidRDefault="003F2DC5" w:rsidP="004C1CD6">
                            <w:r>
                              <w:t>Incentive: NSF FIND (Future Internet Design)</w:t>
                            </w:r>
                          </w:p>
                          <w:p w14:paraId="37B24CF8" w14:textId="08C1CB8B" w:rsidR="003F2DC5" w:rsidRDefault="003F2DC5" w:rsidP="004C1CD6">
                            <w:r>
                              <w:t xml:space="preserve">- Availability </w:t>
                            </w:r>
                          </w:p>
                          <w:p w14:paraId="5233201C" w14:textId="2943E7D6" w:rsidR="003F2DC5" w:rsidRDefault="003F2DC5" w:rsidP="004C1CD6"/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034" type="#_x0000_t202" style="position:absolute;margin-left:39.8pt;margin-top:444.9pt;width:169.2pt;height:154.05pt;z-index:2516583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" mv:complextextbox="1" filled="f" stroked="f">
                <v:textbox inset=",0,,0">
                  <w:txbxContent>
                    <w:p w14:paraId="311EAFFC" w14:textId="6FA43B51" w:rsidR="003F2DC5" w:rsidRDefault="003F2DC5" w:rsidP="004C1CD6">
                      <w:r>
                        <w:t>Goal: Predict</w:t>
                      </w:r>
                      <w:r w:rsidR="001D48EA">
                        <w:t xml:space="preserve"> user</w:t>
                      </w:r>
                      <w:r>
                        <w:t xml:space="preserve"> topological mobility based on email IMAP logs</w:t>
                      </w:r>
                    </w:p>
                    <w:p w14:paraId="0E652827" w14:textId="77777777" w:rsidR="003F2DC5" w:rsidRDefault="003F2DC5" w:rsidP="004C1CD6">
                      <w:r>
                        <w:t>Incentive: NSF FIND (Future Internet Design)</w:t>
                      </w:r>
                    </w:p>
                    <w:p w14:paraId="37B24CF8" w14:textId="08C1CB8B" w:rsidR="003F2DC5" w:rsidRDefault="003F2DC5" w:rsidP="004C1CD6">
                      <w:r>
                        <w:t xml:space="preserve">- Availability </w:t>
                      </w:r>
                    </w:p>
                    <w:p w14:paraId="5233201C" w14:textId="2943E7D6" w:rsidR="003F2DC5" w:rsidRDefault="003F2DC5" w:rsidP="004C1CD6"/>
                  </w:txbxContent>
                </v:textbox>
                <w10:wrap type="tight" anchorx="page" anchory="page"/>
              </v:shape>
            </w:pict>
          </mc:Fallback>
        </mc:AlternateContent>
      </w:r>
      <w:r w:rsidR="00AF47FC">
        <w:rPr>
          <w:noProof/>
        </w:rPr>
        <mc:AlternateContent>
          <mc:Choice Requires="wpg">
            <w:drawing>
              <wp:anchor distT="0" distB="0" distL="114300" distR="114300" simplePos="0" relativeHeight="251658345" behindDoc="0" locked="0" layoutInCell="1" allowOverlap="1" wp14:anchorId="53D1CE9B" wp14:editId="74BE4834">
                <wp:simplePos x="0" y="0"/>
                <wp:positionH relativeFrom="page">
                  <wp:posOffset>423545</wp:posOffset>
                </wp:positionH>
                <wp:positionV relativeFrom="page">
                  <wp:posOffset>4483100</wp:posOffset>
                </wp:positionV>
                <wp:extent cx="2651760" cy="1459865"/>
                <wp:effectExtent l="0" t="0" r="15240" b="13335"/>
                <wp:wrapTight wrapText="bothSides">
                  <wp:wrapPolygon edited="0">
                    <wp:start x="19241" y="0"/>
                    <wp:lineTo x="0" y="4510"/>
                    <wp:lineTo x="0" y="21421"/>
                    <wp:lineTo x="20069" y="21421"/>
                    <wp:lineTo x="20069" y="6013"/>
                    <wp:lineTo x="21517" y="5261"/>
                    <wp:lineTo x="21517" y="0"/>
                    <wp:lineTo x="19241" y="0"/>
                  </wp:wrapPolygon>
                </wp:wrapTight>
                <wp:docPr id="37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51760" cy="1459865"/>
                          <a:chOff x="584" y="4320"/>
                          <a:chExt cx="4176" cy="1584"/>
                        </a:xfrm>
                      </wpg:grpSpPr>
                      <wps:wsp>
                        <wps:cNvPr id="38" name="Line 19"/>
                        <wps:cNvCnPr/>
                        <wps:spPr bwMode="auto">
                          <a:xfrm>
                            <a:off x="584" y="4320"/>
                            <a:ext cx="4176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noFill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584" y="4680"/>
                            <a:ext cx="3816" cy="1224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40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4400" y="4320"/>
                            <a:ext cx="360" cy="36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3" o:spid="_x0000_s1026" style="position:absolute;margin-left:33.35pt;margin-top:353pt;width:208.8pt;height:114.95pt;z-index:251658345;mso-position-horizontal-relative:page;mso-position-vertical-relative:page" coordorigin="584,4320" coordsize="4176,158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">
                <v:line id="Line 19" o:spid="_x0000_s1027" style="position:absolute;visibility:visible;mso-wrap-style:square" from="584,4320" to="4760,432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OeMnMAAAADbAAAADwAAAGRycy9kb3ducmV2LnhtbERPy4rCMBTdC/5DuII7TVSQoRpF1IEZ&#10;LAw+wO21ubbF5qY0UTt/bxaCy8N5z5etrcSDGl861jAaKhDEmTMl5xpOx+/BFwgfkA1WjknDP3lY&#10;LrqdOSbGPXlPj0PIRQxhn6CGIoQ6kdJnBVn0Q1cTR+7qGoshwiaXpsFnDLeVHCs1lRZLjg0F1rQu&#10;KLsd7lbD/fK7m5rzxpTHv7Td1qkapanSut9rVzMQgdrwEb/dP0bDJI6NX+IPkIsX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GjnjJzAAAAA2wAAAA8AAAAAAAAAAAAAAAAA&#10;oQIAAGRycy9kb3ducmV2LnhtbFBLBQYAAAAABAAEAPkAAACOAwAAAAA=&#10;" stroked="f" strokeweight="1pt">
                  <v:shadow opacity="22938f" mv:blur="38100f" offset="0,2pt"/>
                </v:line>
                <v:rect id="Rectangle 6" o:spid="_x0000_s1028" style="position:absolute;left:584;top:4680;width:3816;height:12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jJgxxwAA&#10;ANsAAAAPAAAAZHJzL2Rvd25yZXYueG1sRI9BT8JAFITvJvyHzTPxQmSLisXKlqgEQ4gHrRw8PrvP&#10;ttB9W7oLLf/eNSHxOJmZbzKzeW9qcaTWVZYVjEcRCOLc6ooLBZvP5fUUhPPIGmvLpOBEDubp4GKG&#10;ibYdf9Ax84UIEHYJKii9bxIpXV6SQTeyDXHwfmxr0AfZFlK32AW4qeVNFN1LgxWHhRIbeikp32UH&#10;o+Br+f4WvS7uYj1Zf/M2i4eT5z0pdXXZPz2C8NT7//C5vdIKbh/g70v4ATL9B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dIyYMccAAADbAAAADwAAAAAAAAAAAAAAAACXAgAAZHJz&#10;L2Rvd25yZXYueG1sUEsFBgAAAAAEAAQA9QAAAIsDAAAAAA==&#10;" fillcolor="#4f446d [3215]" strokecolor="#4a7ebb" strokeweight="1.5pt">
                  <v:shadow opacity="22938f" mv:blur="38100f" offset="0,2pt"/>
                  <v:textbox inset=",7.2pt,,7.2pt"/>
                </v:rect>
                <v:rect id="Rectangle 9" o:spid="_x0000_s1029" style="position:absolute;left:4400;top:4320;width:360;height:3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d3fiwQAA&#10;ANsAAAAPAAAAZHJzL2Rvd25yZXYueG1sRE/LasJAFN0L/sNwC92ZiVbExowibQPdKPiAbi+ZaxKa&#10;uRNmppr0652F4PJw3vmmN624kvONZQXTJAVBXFrdcKXgfComSxA+IGtsLZOCgTxs1uNRjpm2Nz7Q&#10;9RgqEUPYZ6igDqHLpPRlTQZ9YjviyF2sMxgidJXUDm8x3LRylqYLabDh2FBjRx81lb/HP6OAmiCn&#10;w8/byb3L3ex/X+yrr09S6vWl365ABOrDU/xwf2sF87g+fok/QK7v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GXd34sEAAADbAAAADwAAAAAAAAAAAAAAAACXAgAAZHJzL2Rvd25y&#10;ZXYueG1sUEsFBgAAAAAEAAQA9QAAAIUDAAAAAA==&#10;" fillcolor="#f90 [3204]" strokecolor="#4a7ebb" strokeweight="1.5pt">
                  <v:shadow opacity="22938f" mv:blur="38100f" offset="0,2pt"/>
                  <v:textbox inset=",7.2pt,,7.2pt"/>
                </v:rect>
                <w10:wrap type="tight" anchorx="page" anchory="page"/>
              </v:group>
            </w:pict>
          </mc:Fallback>
        </mc:AlternateContent>
      </w:r>
      <w:r w:rsidR="00AE3FF6">
        <w:rPr>
          <w:noProof/>
        </w:rPr>
        <mc:AlternateContent>
          <mc:Choice Requires="wps">
            <w:drawing>
              <wp:anchor distT="0" distB="0" distL="114300" distR="114300" simplePos="0" relativeHeight="251702424" behindDoc="0" locked="0" layoutInCell="1" allowOverlap="1" wp14:anchorId="41945863" wp14:editId="50A8EB11">
                <wp:simplePos x="0" y="0"/>
                <wp:positionH relativeFrom="page">
                  <wp:posOffset>1663700</wp:posOffset>
                </wp:positionH>
                <wp:positionV relativeFrom="page">
                  <wp:posOffset>3637206</wp:posOffset>
                </wp:positionV>
                <wp:extent cx="475916" cy="248994"/>
                <wp:effectExtent l="50800" t="50800" r="32385" b="132080"/>
                <wp:wrapThrough wrapText="bothSides">
                  <wp:wrapPolygon edited="0">
                    <wp:start x="12689" y="-4408"/>
                    <wp:lineTo x="-2307" y="0"/>
                    <wp:lineTo x="-2307" y="19837"/>
                    <wp:lineTo x="12689" y="30857"/>
                    <wp:lineTo x="19610" y="30857"/>
                    <wp:lineTo x="21917" y="22041"/>
                    <wp:lineTo x="21917" y="6612"/>
                    <wp:lineTo x="19610" y="-4408"/>
                    <wp:lineTo x="12689" y="-4408"/>
                  </wp:wrapPolygon>
                </wp:wrapThrough>
                <wp:docPr id="78" name="Right Arrow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916" cy="248994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0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78" o:spid="_x0000_s1026" type="#_x0000_t13" style="position:absolute;margin-left:131pt;margin-top:286.4pt;width:37.45pt;height:19.6pt;z-index:2517024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" adj="15950" fillcolor="#f90 [3204]" strokecolor="#f29100 [3044]">
                <v:fill color2="#ffcc80 [1620]" rotate="t" type="gradient">
                  <o:fill v:ext="view" type="gradientUnscaled"/>
                </v:fill>
                <v:shadow on="t" opacity="22937f" mv:blur="40000f" origin=",.5" offset="0,23000emu"/>
                <w10:wrap type="through" anchorx="page" anchory="page"/>
              </v:shape>
            </w:pict>
          </mc:Fallback>
        </mc:AlternateContent>
      </w:r>
      <w:r w:rsidR="001E0C8E">
        <w:rPr>
          <w:noProof/>
        </w:rPr>
        <w:drawing>
          <wp:anchor distT="0" distB="0" distL="114300" distR="114300" simplePos="0" relativeHeight="251701400" behindDoc="0" locked="0" layoutInCell="1" allowOverlap="1" wp14:anchorId="0E891414" wp14:editId="70D70B86">
            <wp:simplePos x="0" y="0"/>
            <wp:positionH relativeFrom="page">
              <wp:posOffset>2347595</wp:posOffset>
            </wp:positionH>
            <wp:positionV relativeFrom="page">
              <wp:posOffset>3533140</wp:posOffset>
            </wp:positionV>
            <wp:extent cx="256540" cy="552450"/>
            <wp:effectExtent l="0" t="0" r="0" b="6350"/>
            <wp:wrapThrough wrapText="bothSides">
              <wp:wrapPolygon edited="0">
                <wp:start x="0" y="0"/>
                <wp:lineTo x="0" y="20855"/>
                <wp:lineTo x="19248" y="20855"/>
                <wp:lineTo x="19248" y="0"/>
                <wp:lineTo x="0" y="0"/>
              </wp:wrapPolygon>
            </wp:wrapThrough>
            <wp:docPr id="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0C8E">
        <w:rPr>
          <w:noProof/>
        </w:rPr>
        <w:drawing>
          <wp:anchor distT="0" distB="0" distL="114300" distR="114300" simplePos="0" relativeHeight="251699352" behindDoc="0" locked="0" layoutInCell="1" allowOverlap="1" wp14:anchorId="07B883D3" wp14:editId="04E20FC4">
            <wp:simplePos x="0" y="0"/>
            <wp:positionH relativeFrom="page">
              <wp:posOffset>1197610</wp:posOffset>
            </wp:positionH>
            <wp:positionV relativeFrom="page">
              <wp:posOffset>3545840</wp:posOffset>
            </wp:positionV>
            <wp:extent cx="256540" cy="552450"/>
            <wp:effectExtent l="0" t="0" r="0" b="6350"/>
            <wp:wrapThrough wrapText="bothSides">
              <wp:wrapPolygon edited="0">
                <wp:start x="0" y="0"/>
                <wp:lineTo x="0" y="20855"/>
                <wp:lineTo x="19248" y="20855"/>
                <wp:lineTo x="19248" y="0"/>
                <wp:lineTo x="0" y="0"/>
              </wp:wrapPolygon>
            </wp:wrapThrough>
            <wp:docPr id="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3699">
        <w:rPr>
          <w:noProof/>
        </w:rPr>
        <mc:AlternateContent>
          <mc:Choice Requires="wpg">
            <w:drawing>
              <wp:anchor distT="0" distB="0" distL="114300" distR="114300" simplePos="0" relativeHeight="251697304" behindDoc="0" locked="0" layoutInCell="1" allowOverlap="1" wp14:anchorId="4D89411B" wp14:editId="1BA5F85E">
                <wp:simplePos x="0" y="0"/>
                <wp:positionH relativeFrom="page">
                  <wp:posOffset>423545</wp:posOffset>
                </wp:positionH>
                <wp:positionV relativeFrom="page">
                  <wp:posOffset>340360</wp:posOffset>
                </wp:positionV>
                <wp:extent cx="2906396" cy="3608705"/>
                <wp:effectExtent l="50800" t="25400" r="65405" b="150495"/>
                <wp:wrapThrough wrapText="bothSides">
                  <wp:wrapPolygon edited="0">
                    <wp:start x="9816" y="-152"/>
                    <wp:lineTo x="9627" y="2433"/>
                    <wp:lineTo x="-378" y="2433"/>
                    <wp:lineTo x="-378" y="19460"/>
                    <wp:lineTo x="755" y="19460"/>
                    <wp:lineTo x="755" y="21437"/>
                    <wp:lineTo x="5097" y="22349"/>
                    <wp:lineTo x="15668" y="22349"/>
                    <wp:lineTo x="18877" y="21893"/>
                    <wp:lineTo x="21331" y="20524"/>
                    <wp:lineTo x="21142" y="19460"/>
                    <wp:lineTo x="21897" y="17028"/>
                    <wp:lineTo x="21142" y="12163"/>
                    <wp:lineTo x="21897" y="9882"/>
                    <wp:lineTo x="21520" y="7146"/>
                    <wp:lineTo x="19632" y="6385"/>
                    <wp:lineTo x="14535" y="4865"/>
                    <wp:lineTo x="16423" y="4105"/>
                    <wp:lineTo x="15857" y="2433"/>
                    <wp:lineTo x="13780" y="2433"/>
                    <wp:lineTo x="16045" y="608"/>
                    <wp:lineTo x="15857" y="-152"/>
                    <wp:lineTo x="9816" y="-152"/>
                  </wp:wrapPolygon>
                </wp:wrapThrough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6396" cy="3608705"/>
                          <a:chOff x="-135510" y="0"/>
                          <a:chExt cx="4808063" cy="5591810"/>
                        </a:xfrm>
                      </wpg:grpSpPr>
                      <wps:wsp>
                        <wps:cNvPr id="65" name="Straight Arrow Connector 65"/>
                        <wps:cNvCnPr/>
                        <wps:spPr>
                          <a:xfrm flipV="1">
                            <a:off x="1145540" y="1629410"/>
                            <a:ext cx="124460" cy="26261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72" name="Group 72"/>
                        <wpg:cNvGrpSpPr/>
                        <wpg:grpSpPr>
                          <a:xfrm>
                            <a:off x="-135510" y="0"/>
                            <a:ext cx="4808063" cy="2953385"/>
                            <a:chOff x="-154659" y="0"/>
                            <a:chExt cx="5487464" cy="4457700"/>
                          </a:xfrm>
                        </wpg:grpSpPr>
                        <wps:wsp>
                          <wps:cNvPr id="55" name="Rectangle 55"/>
                          <wps:cNvSpPr/>
                          <wps:spPr>
                            <a:xfrm>
                              <a:off x="0" y="3911601"/>
                              <a:ext cx="2042962" cy="54609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8B7C78F" w14:textId="5D399739" w:rsidR="003F2DC5" w:rsidRDefault="003F2DC5" w:rsidP="00F7138B">
                                <w:pPr>
                                  <w:jc w:val="center"/>
                                </w:pPr>
                                <w:r>
                                  <w:t>MIT SECURE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Rectangle 56"/>
                          <wps:cNvSpPr/>
                          <wps:spPr>
                            <a:xfrm>
                              <a:off x="0" y="2967297"/>
                              <a:ext cx="2723530" cy="63266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B6B38F" w14:textId="2306CF07" w:rsidR="003F2DC5" w:rsidRPr="00573699" w:rsidRDefault="003F2DC5" w:rsidP="00F7138B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573699">
                                  <w:rPr>
                                    <w:sz w:val="20"/>
                                    <w:szCs w:val="20"/>
                                  </w:rPr>
                                  <w:t>Cambridge Station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Rectangle 57"/>
                          <wps:cNvSpPr/>
                          <wps:spPr>
                            <a:xfrm>
                              <a:off x="-154659" y="1913673"/>
                              <a:ext cx="2878189" cy="54568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7FB3573" w14:textId="540F7851" w:rsidR="003F2DC5" w:rsidRPr="00573699" w:rsidRDefault="003F2DC5" w:rsidP="00F7138B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573699">
                                  <w:rPr>
                                    <w:sz w:val="20"/>
                                    <w:szCs w:val="20"/>
                                  </w:rPr>
                                  <w:t>New England Networks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Rectangle 58"/>
                          <wps:cNvSpPr/>
                          <wps:spPr>
                            <a:xfrm>
                              <a:off x="2413000" y="0"/>
                              <a:ext cx="1355587" cy="539104"/>
                            </a:xfrm>
                            <a:prstGeom prst="rect">
                              <a:avLst/>
                            </a:prstGeom>
                            <a:solidFill>
                              <a:srgbClr val="660066"/>
                            </a:solidFill>
                            <a:ln>
                              <a:solidFill>
                                <a:srgbClr val="66006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3BF13E5" w14:textId="54970105" w:rsidR="003F2DC5" w:rsidRPr="00573699" w:rsidRDefault="003F2DC5" w:rsidP="00F7138B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573699">
                                  <w:rPr>
                                    <w:sz w:val="20"/>
                                    <w:szCs w:val="20"/>
                                  </w:rPr>
                                  <w:t>Networks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Rectangle 59"/>
                          <wps:cNvSpPr/>
                          <wps:spPr>
                            <a:xfrm>
                              <a:off x="3002102" y="3822734"/>
                              <a:ext cx="2330703" cy="634966"/>
                            </a:xfrm>
                            <a:prstGeom prst="rect">
                              <a:avLst/>
                            </a:prstGeom>
                            <a:solidFill>
                              <a:srgbClr val="000090"/>
                            </a:solidFill>
                            <a:ln>
                              <a:solidFill>
                                <a:srgbClr val="00009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0F002C" w14:textId="7B90A04B" w:rsidR="003F2DC5" w:rsidRDefault="003F2DC5" w:rsidP="00F7138B">
                                <w:pPr>
                                  <w:jc w:val="center"/>
                                </w:pPr>
                                <w:r>
                                  <w:t>AT&amp;T 4G LTE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Rectangle 60"/>
                          <wps:cNvSpPr/>
                          <wps:spPr>
                            <a:xfrm>
                              <a:off x="3085396" y="2584451"/>
                              <a:ext cx="2030481" cy="628649"/>
                            </a:xfrm>
                            <a:prstGeom prst="rect">
                              <a:avLst/>
                            </a:prstGeom>
                            <a:solidFill>
                              <a:srgbClr val="000090"/>
                            </a:solidFill>
                            <a:ln>
                              <a:solidFill>
                                <a:srgbClr val="00009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5084248" w14:textId="1FA95E85" w:rsidR="003F2DC5" w:rsidRDefault="003F2DC5" w:rsidP="00F7138B">
                                <w:pPr>
                                  <w:jc w:val="center"/>
                                </w:pPr>
                                <w:r>
                                  <w:t xml:space="preserve">Boston AT&amp;T Station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Rectangle 62"/>
                          <wps:cNvSpPr/>
                          <wps:spPr>
                            <a:xfrm>
                              <a:off x="2413000" y="1085848"/>
                              <a:ext cx="1586601" cy="552449"/>
                            </a:xfrm>
                            <a:prstGeom prst="rect">
                              <a:avLst/>
                            </a:prstGeom>
                            <a:solidFill>
                              <a:srgbClr val="660066"/>
                            </a:solidFill>
                            <a:ln>
                              <a:solidFill>
                                <a:srgbClr val="66006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BDFE19E" w14:textId="58746F96" w:rsidR="003F2DC5" w:rsidRPr="00573699" w:rsidRDefault="003F2DC5" w:rsidP="00F7138B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573699">
                                  <w:rPr>
                                    <w:sz w:val="20"/>
                                    <w:szCs w:val="20"/>
                                  </w:rPr>
                                  <w:t>US Eastern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Straight Arrow Connector 64"/>
                          <wps:cNvCnPr/>
                          <wps:spPr>
                            <a:xfrm flipV="1">
                              <a:off x="571500" y="3403600"/>
                              <a:ext cx="736600" cy="5080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6" name="Straight Arrow Connector 66"/>
                          <wps:cNvCnPr>
                            <a:stCxn id="57" idx="0"/>
                          </wps:cNvCnPr>
                          <wps:spPr>
                            <a:xfrm flipV="1">
                              <a:off x="1284435" y="1638304"/>
                              <a:ext cx="1801667" cy="27537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" name="Straight Arrow Connector 67"/>
                          <wps:cNvCnPr/>
                          <wps:spPr>
                            <a:xfrm flipV="1">
                              <a:off x="2997200" y="546100"/>
                              <a:ext cx="0" cy="5080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660066"/>
                              </a:solidFill>
                              <a:prstDash val="sysDot"/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" name="Straight Arrow Connector 68"/>
                          <wps:cNvCnPr/>
                          <wps:spPr>
                            <a:xfrm flipH="1" flipV="1">
                              <a:off x="4165600" y="3213100"/>
                              <a:ext cx="584200" cy="6985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000090"/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" name="Straight Arrow Connector 69"/>
                          <wps:cNvCnPr/>
                          <wps:spPr>
                            <a:xfrm flipH="1" flipV="1">
                              <a:off x="2997200" y="1631950"/>
                              <a:ext cx="1168400" cy="9525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000090"/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71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335" y="3018155"/>
                            <a:ext cx="4406265" cy="2573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3" name="Oval 73"/>
                        <wps:cNvSpPr/>
                        <wps:spPr>
                          <a:xfrm>
                            <a:off x="500743" y="3462020"/>
                            <a:ext cx="1813197" cy="164655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>
                                <a:shade val="95000"/>
                                <a:satMod val="105000"/>
                                <a:alpha val="64000"/>
                              </a:schemeClr>
                            </a:solidFill>
                          </a:ln>
                          <a:effectLst>
                            <a:glow rad="444500">
                              <a:schemeClr val="accent1"/>
                            </a:glow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8C146D" w14:textId="63383AF7" w:rsidR="003F2DC5" w:rsidRDefault="003F2DC5" w:rsidP="00C75CAF">
                              <w:pPr>
                                <w:jc w:val="center"/>
                              </w:pPr>
                              <w:r>
                                <w:t>MIT SECURE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Oval 74"/>
                        <wps:cNvSpPr/>
                        <wps:spPr>
                          <a:xfrm>
                            <a:off x="2386330" y="3462020"/>
                            <a:ext cx="1677035" cy="164655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000090">
                                <a:alpha val="64000"/>
                              </a:srgbClr>
                            </a:solidFill>
                          </a:ln>
                          <a:effectLst>
                            <a:glow rad="406400">
                              <a:srgbClr val="000090">
                                <a:alpha val="93000"/>
                              </a:srgbClr>
                            </a:glow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25B029" w14:textId="4F4E4AC8" w:rsidR="003F2DC5" w:rsidRDefault="003F2DC5" w:rsidP="00C75CAF">
                              <w:pPr>
                                <w:jc w:val="center"/>
                              </w:pPr>
                              <w:r>
                                <w:t>4G LTE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5" o:spid="_x0000_s1035" style="position:absolute;margin-left:33.35pt;margin-top:26.8pt;width:228.85pt;height:284.15pt;z-index:251697304;mso-position-horizontal-relative:page;mso-position-vertical-relative:page;mso-width-relative:margin;mso-height-relative:margin" coordorigin="-135510" coordsize="4808063,559181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"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Straight Arrow Connector 65" o:spid="_x0000_s1036" type="#_x0000_t32" style="position:absolute;left:1145540;top:1629410;width:124460;height:262613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BxDg8IAAADbAAAADwAAAGRycy9kb3ducmV2LnhtbESPQYvCMBSE7wv+h/CEva2pLhapRhHF&#10;xYuHVX/As3k2xeYlNLHWf78RhD0OM/MNs1j1thEdtaF2rGA8ykAQl07XXCk4n3ZfMxAhImtsHJOC&#10;JwVYLQcfCyy0e/AvdcdYiQThUKACE6MvpAylIYth5Dxx8q6utRiTbCupW3wkuG3kJMtyabHmtGDQ&#10;08ZQeTverQK33+alr3b+YL7t9udyfXZyvFHqc9iv5yAi9fE//G7vtYJ8Cq8v6QfI5R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xBxDg8IAAADbAAAADwAAAAAAAAAAAAAA&#10;AAChAgAAZHJzL2Rvd25yZXYueG1sUEsFBgAAAAAEAAQA+QAAAJADAAAAAA==&#10;" strokecolor="#f90 [3204]" strokeweight="2pt">
                  <v:stroke endarrow="open"/>
                  <v:shadow on="t" opacity="24903f" mv:blur="40000f" origin=",.5" offset="0,20000emu"/>
                </v:shape>
                <v:group id="Group 72" o:spid="_x0000_s1037" style="position:absolute;left:-135510;width:4808063;height:2953385" coordorigin="-154659" coordsize="5487464,44577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vfBxWxAAAANsAAAAPAAAAZHJzL2Rvd25yZXYueG1sRI9Bi8IwFITvwv6H8Ba8&#10;aVoXXalGEdkVDyKoC+Lt0TzbYvNSmmxb/70RBI/DzHzDzJedKUVDtSssK4iHEQji1OqCMwV/p9/B&#10;FITzyBpLy6TgTg6Wi4/eHBNtWz5Qc/SZCBB2CSrIva8SKV2ak0E3tBVx8K62NuiDrDOpa2wD3JRy&#10;FEUTabDgsJBjReuc0tvx3yjYtNiuvuKfZne7ru+X03h/3sWkVP+zW81AeOr8O/xqb7WC7xE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vfBxWxAAAANsAAAAP&#10;AAAAAAAAAAAAAAAAAKkCAABkcnMvZG93bnJldi54bWxQSwUGAAAAAAQABAD6AAAAmgMAAAAA&#10;">
                  <v:rect id="Rectangle 55" o:spid="_x0000_s1038" style="position:absolute;top:3911601;width:2042962;height:54609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saWywgAA&#10;ANsAAAAPAAAAZHJzL2Rvd25yZXYueG1sRI/RisIwFETfhf2HcBd803SXrUg1yiKsrA8iVj/g0lyb&#10;anNTmljr3xtB8HGYmTPMfNnbWnTU+sqxgq9xAoK4cLriUsHx8DeagvABWWPtmBTcycNy8TGYY6bd&#10;jffU5aEUEcI+QwUmhCaT0heGLPqxa4ijd3KtxRBlW0rd4i3CbS2/k2QiLVYcFww2tDJUXPKrVWDP&#10;646n/nT82aVh12/q/WqzNUoNP/vfGYhAfXiHX+1/rSBN4fkl/gC5e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2xpbLCAAAA2wAAAA8AAAAAAAAAAAAAAAAAlwIAAGRycy9kb3du&#10;cmV2LnhtbFBLBQYAAAAABAAEAPUAAACGAwAAAAA=&#10;" fillcolor="#f90 [3204]" strokecolor="#f29100 [3044]">
                    <v:fill color2="#ffcc80 [1620]" rotate="t" type="gradient">
                      <o:fill v:ext="view" type="gradientUnscaled"/>
                    </v:fill>
                    <v:shadow on="t" opacity="22937f" mv:blur="40000f" origin=",.5" offset="0,23000emu"/>
                    <v:textbox>
                      <w:txbxContent>
                        <w:p w14:paraId="58B7C78F" w14:textId="5D399739" w:rsidR="003F2DC5" w:rsidRDefault="003F2DC5" w:rsidP="00F7138B">
                          <w:pPr>
                            <w:jc w:val="center"/>
                          </w:pPr>
                          <w:r>
                            <w:t>MIT SECURE</w:t>
                          </w:r>
                        </w:p>
                      </w:txbxContent>
                    </v:textbox>
                  </v:rect>
                  <v:rect id="Rectangle 56" o:spid="_x0000_s1039" style="position:absolute;top:2967297;width:2723530;height:632667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YzvFwwAA&#10;ANsAAAAPAAAAZHJzL2Rvd25yZXYueG1sRI/disIwFITvBd8hHGHvNFVWkWpaRFD0YhF/HuDQHJtq&#10;c1KaWLtvv1lY2MthZr5h1nlva9FR6yvHCqaTBARx4XTFpYLbdTdegvABWWPtmBR8k4c8Gw7WmGr3&#10;5jN1l1CKCGGfogITQpNK6QtDFv3ENcTRu7vWYoiyLaVu8R3htpazJFlIixXHBYMNbQ0Vz8vLKrCP&#10;fcdLf799nubh1B/r8/b4ZZT6GPWbFYhAffgP/7UPWsF8Ab9f4g+Q2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dYzvFwwAAANsAAAAPAAAAAAAAAAAAAAAAAJcCAABkcnMvZG93&#10;bnJldi54bWxQSwUGAAAAAAQABAD1AAAAhwMAAAAA&#10;" fillcolor="#f90 [3204]" strokecolor="#f29100 [3044]">
                    <v:fill color2="#ffcc80 [1620]" rotate="t" type="gradient">
                      <o:fill v:ext="view" type="gradientUnscaled"/>
                    </v:fill>
                    <v:shadow on="t" opacity="22937f" mv:blur="40000f" origin=",.5" offset="0,23000emu"/>
                    <v:textbox>
                      <w:txbxContent>
                        <w:p w14:paraId="46B6B38F" w14:textId="2306CF07" w:rsidR="003F2DC5" w:rsidRPr="00573699" w:rsidRDefault="003F2DC5" w:rsidP="00F7138B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573699">
                            <w:rPr>
                              <w:sz w:val="20"/>
                              <w:szCs w:val="20"/>
                            </w:rPr>
                            <w:t>Cambridge Station</w:t>
                          </w:r>
                        </w:p>
                      </w:txbxContent>
                    </v:textbox>
                  </v:rect>
                  <v:rect id="Rectangle 57" o:spid="_x0000_s1040" style="position:absolute;left:-154659;top:1913673;width:2878189;height:545683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L55exAAA&#10;ANsAAAAPAAAAZHJzL2Rvd25yZXYueG1sRI/BasMwEETvhf6D2EJvjdzSNMGNbIqhJTmE4DQfsFgb&#10;y4m1MpZqO38fBQI9DjPzhlnlk23FQL1vHCt4nSUgiCunG64VHH6/X5YgfEDW2DomBRfykGePDytM&#10;tRu5pGEfahEh7FNUYELoUil9Zciin7mOOHpH11sMUfa11D2OEW5b+ZYkH9Jiw3HBYEeFoeq8/7MK&#10;7Oln4KU/Ht5387CbNm1ZbLZGqeen6esTRKAp/Ifv7bVWMF/A7Uv8ATK7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8i+eXsQAAADbAAAADwAAAAAAAAAAAAAAAACXAgAAZHJzL2Rv&#10;d25yZXYueG1sUEsFBgAAAAAEAAQA9QAAAIgDAAAAAA==&#10;" fillcolor="#f90 [3204]" strokecolor="#f29100 [3044]">
                    <v:fill color2="#ffcc80 [1620]" rotate="t" type="gradient">
                      <o:fill v:ext="view" type="gradientUnscaled"/>
                    </v:fill>
                    <v:shadow on="t" opacity="22937f" mv:blur="40000f" origin=",.5" offset="0,23000emu"/>
                    <v:textbox>
                      <w:txbxContent>
                        <w:p w14:paraId="27FB3573" w14:textId="540F7851" w:rsidR="003F2DC5" w:rsidRPr="00573699" w:rsidRDefault="003F2DC5" w:rsidP="00F7138B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573699">
                            <w:rPr>
                              <w:sz w:val="20"/>
                              <w:szCs w:val="20"/>
                            </w:rPr>
                            <w:t>New England Networks</w:t>
                          </w:r>
                        </w:p>
                      </w:txbxContent>
                    </v:textbox>
                  </v:rect>
                  <v:rect id="Rectangle 58" o:spid="_x0000_s1041" style="position:absolute;left:2413000;width:1355587;height:539104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ACWcvwAA&#10;ANsAAAAPAAAAZHJzL2Rvd25yZXYueG1sRE/LisIwFN0P+A/hCu7GVEHRjlEGRXDjwvpidpfmTlNs&#10;bkoTbf17sxBcHs57sepsJR7U+NKxgtEwAUGcO11yoeB03H7PQPiArLFyTAqe5GG17H0tMNWu5QM9&#10;slCIGMI+RQUmhDqV0ueGLPqhq4kj9+8aiyHCppC6wTaG20qOk2QqLZYcGwzWtDaU37K7VeD0XI83&#10;Ztqe17dnF7K9vPxdpVKDfvf7AyJQFz7it3unFUzi2Pgl/gC5fAE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GUAJZy/AAAA2wAAAA8AAAAAAAAAAAAAAAAAlwIAAGRycy9kb3ducmV2&#10;LnhtbFBLBQYAAAAABAAEAPUAAACDAwAAAAA=&#10;" fillcolor="#606" strokecolor="#606">
                    <v:shadow on="t" opacity="22937f" mv:blur="40000f" origin=",.5" offset="0,23000emu"/>
                    <v:textbox>
                      <w:txbxContent>
                        <w:p w14:paraId="53BF13E5" w14:textId="54970105" w:rsidR="003F2DC5" w:rsidRPr="00573699" w:rsidRDefault="003F2DC5" w:rsidP="00F7138B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573699">
                            <w:rPr>
                              <w:sz w:val="20"/>
                              <w:szCs w:val="20"/>
                            </w:rPr>
                            <w:t>Networks</w:t>
                          </w:r>
                        </w:p>
                      </w:txbxContent>
                    </v:textbox>
                  </v:rect>
                  <v:rect id="Rectangle 59" o:spid="_x0000_s1042" style="position:absolute;left:3002102;top:3822734;width:2330703;height:634966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nPH0wwAA&#10;ANsAAAAPAAAAZHJzL2Rvd25yZXYueG1sRI9Ra8IwFIXfB/sP4Qp7m2kn27QaZRaE+TadP+CSXJtq&#10;c1OazNZ/vwiCj4dzznc4i9XgGnGhLtSeFeTjDASx9qbmSsHhd/M6BREissHGMym4UoDV8vlpgYXx&#10;Pe/oso+VSBAOBSqwMbaFlEFbchjGviVO3tF3DmOSXSVNh32Cu0a+ZdmHdFhzWrDYUmlJn/d/TsFn&#10;temvE5v/lFszWZ9muV6XB63Uy2j4moOINMRH+N7+NgreZ3D7kn6AXP4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KnPH0wwAAANsAAAAPAAAAAAAAAAAAAAAAAJcCAABkcnMvZG93&#10;bnJldi54bWxQSwUGAAAAAAQABAD1AAAAhwMAAAAA&#10;" fillcolor="#000090" strokecolor="#000090">
                    <v:shadow on="t" opacity="22937f" mv:blur="40000f" origin=",.5" offset="0,23000emu"/>
                    <v:textbox>
                      <w:txbxContent>
                        <w:p w14:paraId="400F002C" w14:textId="7B90A04B" w:rsidR="003F2DC5" w:rsidRDefault="003F2DC5" w:rsidP="00F7138B">
                          <w:pPr>
                            <w:jc w:val="center"/>
                          </w:pPr>
                          <w:r>
                            <w:t>AT&amp;T 4G LTE</w:t>
                          </w:r>
                        </w:p>
                      </w:txbxContent>
                    </v:textbox>
                  </v:rect>
                  <v:rect id="Rectangle 60" o:spid="_x0000_s1043" style="position:absolute;left:3085396;top:2584451;width:2030481;height:62864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ypLUwAAA&#10;ANsAAAAPAAAAZHJzL2Rvd25yZXYueG1sRE9LasMwEN0Xcgcxge4a2Q2krWM5NIZAu8vvAIM0sZxY&#10;I2OpsXP7alHo8vH+5WZynbjTEFrPCvJFBoJYe9Nyo+B82r28gwgR2WDnmRQ8KMCmmj2VWBg/8oHu&#10;x9iIFMKhQAU2xr6QMmhLDsPC98SJu/jBYUxwaKQZcEzhrpOvWbaSDltODRZ7qi3p2/HHKXhrduNj&#10;afN9/W2W2+tHrrf1WSv1PJ8+1yAiTfFf/Of+MgpWaX36kn6ArH4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VypLUwAAAANsAAAAPAAAAAAAAAAAAAAAAAJcCAABkcnMvZG93bnJl&#10;di54bWxQSwUGAAAAAAQABAD1AAAAhAMAAAAA&#10;" fillcolor="#000090" strokecolor="#000090">
                    <v:shadow on="t" opacity="22937f" mv:blur="40000f" origin=",.5" offset="0,23000emu"/>
                    <v:textbox>
                      <w:txbxContent>
                        <w:p w14:paraId="65084248" w14:textId="1FA95E85" w:rsidR="003F2DC5" w:rsidRDefault="003F2DC5" w:rsidP="00F7138B">
                          <w:pPr>
                            <w:jc w:val="center"/>
                          </w:pPr>
                          <w:r>
                            <w:t xml:space="preserve">Boston AT&amp;T Station </w:t>
                          </w:r>
                        </w:p>
                      </w:txbxContent>
                    </v:textbox>
                  </v:rect>
                  <v:rect id="Rectangle 62" o:spid="_x0000_s1044" style="position:absolute;left:2413000;top:1085848;width:1586601;height:55244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hNjLwwAA&#10;ANsAAAAPAAAAZHJzL2Rvd25yZXYueG1sRI9Ba8JAFITvQv/D8grezKY5BE1dpViEXnowaktvj+xr&#10;Nph9G7Krif/eFQSPw8x8wyzXo23FhXrfOFbwlqQgiCunG64VHPbb2RyED8gaW8ek4Eoe1quXyRIL&#10;7Qbe0aUMtYgQ9gUqMCF0hZS+MmTRJ64jjt6/6y2GKPta6h6HCLetzNI0lxYbjgsGO9oYqk7l2Spw&#10;eqGzT5MPx83pOobyW/78/Uqlpq/jxzuIQGN4hh/tL60gz+D+Jf4Aubo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KhNjLwwAAANsAAAAPAAAAAAAAAAAAAAAAAJcCAABkcnMvZG93&#10;bnJldi54bWxQSwUGAAAAAAQABAD1AAAAhwMAAAAA&#10;" fillcolor="#606" strokecolor="#606">
                    <v:shadow on="t" opacity="22937f" mv:blur="40000f" origin=",.5" offset="0,23000emu"/>
                    <v:textbox>
                      <w:txbxContent>
                        <w:p w14:paraId="4BDFE19E" w14:textId="58746F96" w:rsidR="003F2DC5" w:rsidRPr="00573699" w:rsidRDefault="003F2DC5" w:rsidP="00F7138B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573699">
                            <w:rPr>
                              <w:sz w:val="20"/>
                              <w:szCs w:val="20"/>
                            </w:rPr>
                            <w:t>US Eastern</w:t>
                          </w:r>
                        </w:p>
                      </w:txbxContent>
                    </v:textbox>
                  </v:rect>
                  <v:shape id="Straight Arrow Connector 64" o:spid="_x0000_s1045" type="#_x0000_t32" style="position:absolute;left:571500;top:3403600;width:736600;height:5080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1DmGMIAAADbAAAADwAAAGRycy9kb3ducmV2LnhtbESPQYvCMBSE7wv+h/CEva2prhSpRhHF&#10;xYuHVX/As3k2xeYlNLHWf78RhD0OM/MNs1j1thEdtaF2rGA8ykAQl07XXCk4n3ZfMxAhImtsHJOC&#10;JwVYLQcfCyy0e/AvdcdYiQThUKACE6MvpAylIYth5Dxx8q6utRiTbCupW3wkuG3kJMtyabHmtGDQ&#10;08ZQeTverQK33+alr3b+YL7t9udyfXZyvFHqc9iv5yAi9fE//G7vtYJ8Cq8v6QfI5R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q1DmGMIAAADbAAAADwAAAAAAAAAAAAAA&#10;AAChAgAAZHJzL2Rvd25yZXYueG1sUEsFBgAAAAAEAAQA+QAAAJADAAAAAA==&#10;" strokecolor="#f90 [3204]" strokeweight="2pt">
                    <v:stroke endarrow="open"/>
                    <v:shadow on="t" opacity="24903f" mv:blur="40000f" origin=",.5" offset="0,20000emu"/>
                  </v:shape>
                  <v:shape id="Straight Arrow Connector 66" o:spid="_x0000_s1046" type="#_x0000_t32" style="position:absolute;left:1284435;top:1638304;width:1801667;height:27537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M7d9MMAAADbAAAADwAAAGRycy9kb3ducmV2LnhtbESPwWrDMBBE74X8g9hCbo2cBkxxooQS&#10;4+JLD3XzARtrY5lYK2EpjvP3VaHQ4zAzb5jdYbaDmGgMvWMF61UGgrh1uudOwem7enkDESKyxsEx&#10;KXhQgMN+8bTDQrs7f9HUxE4kCIcCFZgYfSFlaA1ZDCvniZN3caPFmOTYST3iPcHtIF+zLJcWe04L&#10;Bj0dDbXX5mYVuLrMW99V/tNsbPlxvjwmuT4qtXye37cgIs3xP/zXrrWCPIffL+kHyP0P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TO3fTDAAAA2wAAAA8AAAAAAAAAAAAA&#10;AAAAoQIAAGRycy9kb3ducmV2LnhtbFBLBQYAAAAABAAEAPkAAACRAwAAAAA=&#10;" strokecolor="#f90 [3204]" strokeweight="2pt">
                    <v:stroke endarrow="open"/>
                    <v:shadow on="t" opacity="24903f" mv:blur="40000f" origin=",.5" offset="0,20000emu"/>
                  </v:shape>
                  <v:shape id="Straight Arrow Connector 67" o:spid="_x0000_s1047" type="#_x0000_t32" style="position:absolute;left:2997200;top:546100;width:0;height:50800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siFy8cAAADbAAAADwAAAGRycy9kb3ducmV2LnhtbESPQUsDMRSE70L/Q3iCNzdblarrpkUL&#10;gmI9dLWlvT03z83SzcuSxHb11xtB6HGYmW+YcjbYTuzJh9axgnGWgyCunW65UfD+9nh+AyJEZI2d&#10;Y1LwTQFm09FJiYV2B17SvoqNSBAOBSowMfaFlKE2ZDFkridO3qfzFmOSvpHa4yHBbScv8nwiLbac&#10;Fgz2NDdU76ovq0BePczHq5Yu/c/zpnpZrF+3H3yr1NnpcH8HItIQj+H/9pNWMLmGvy/pB8jpL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iyIXLxwAAANsAAAAPAAAAAAAA&#10;AAAAAAAAAKECAABkcnMvZG93bnJldi54bWxQSwUGAAAAAAQABAD5AAAAlQMAAAAA&#10;" strokecolor="#606" strokeweight="2pt">
                    <v:stroke dashstyle="1 1" endarrow="open"/>
                    <v:shadow on="t" opacity="24903f" mv:blur="40000f" origin=",.5" offset="0,20000emu"/>
                  </v:shape>
                  <v:shape id="Straight Arrow Connector 68" o:spid="_x0000_s1048" type="#_x0000_t32" style="position:absolute;left:4165600;top:3213100;width:584200;height:698500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" strokecolor="#000090" strokeweight="2pt">
                    <v:stroke endarrow="open"/>
                    <v:shadow on="t" opacity="24903f" mv:blur="40000f" origin=",.5" offset="0,20000emu"/>
                  </v:shape>
                  <v:shape id="Straight Arrow Connector 69" o:spid="_x0000_s1049" type="#_x0000_t32" style="position:absolute;left:2997200;top:1631950;width:1168400;height:952500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2vUcsUAAADbAAAADwAAAGRycy9kb3ducmV2LnhtbESPT2vCQBTE70K/w/IK3swmQq2NrqGU&#10;BkpP1tiDt0f25U+bfRuzq6bfvisIHoeZ+Q2zzkbTiTMNrrWsIIliEMSl1S3XCvZFPluCcB5ZY2eZ&#10;FPyRg2zzMFljqu2Fv+i887UIEHYpKmi871MpXdmQQRfZnjh4lR0M+iCHWuoBLwFuOjmP44U02HJY&#10;aLCnt4bK393JKMBkWXxW0rx/u+3Psc/zgzPPT0pNH8fXFQhPo7+Hb+0PrWDxAtcv4QfIzT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i2vUcsUAAADbAAAADwAAAAAAAAAA&#10;AAAAAAChAgAAZHJzL2Rvd25yZXYueG1sUEsFBgAAAAAEAAQA+QAAAJMDAAAAAA==&#10;" strokecolor="#000090" strokeweight="2pt">
                    <v:stroke endarrow="open"/>
                    <v:shadow on="t" opacity="24903f" mv:blur="40000f" origin=",.5" offset="0,20000emu"/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50" type="#_x0000_t75" style="position:absolute;left:140335;top:3018155;width:4406265;height:257365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wI&#10;qYnCAAAA2wAAAA8AAABkcnMvZG93bnJldi54bWxEj09rAjEUxO+FfofwCt5qogu23RpFxAWv/qPX&#10;x+Z1d+nmZdlEN/rpjSD0OMzMb5j5MtpWXKj3jWMNk7ECQVw603Cl4Xgo3j9B+IBssHVMGq7kYbl4&#10;fZljbtzAO7rsQyUShH2OGuoQulxKX9Zk0Y9dR5y8X9dbDEn2lTQ9DgluWzlVaiYtNpwWauxoXVP5&#10;tz9bDYWLJxWHMMtu/KO+uk1WHDaZ1qO3uPoGESiG//CzvTUaPibw+JJ+gFzcA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cCKmJwgAAANsAAAAPAAAAAAAAAAAAAAAAAJwCAABk&#10;cnMvZG93bnJldi54bWxQSwUGAAAAAAQABAD3AAAAiwMAAAAA&#10;">
                  <v:imagedata r:id="rId14" o:title=""/>
                  <v:path arrowok="t"/>
                </v:shape>
                <v:oval id="Oval 73" o:spid="_x0000_s1051" style="position:absolute;left:500743;top:3462020;width:1813197;height:164655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DfjJwwAA&#10;ANsAAAAPAAAAZHJzL2Rvd25yZXYueG1sRI9BawIxFITvBf9DeIK3mtUWW7dG0YLgxZZu6/1185os&#10;3bwsSdStv74RCj0OM/MNs1j1rhUnCrHxrGAyLkAQ1143bBR8vG9vH0HEhKyx9UwKfijCajm4WWCp&#10;/Znf6FQlIzKEY4kKbEpdKWWsLTmMY98RZ+/LB4cpy2CkDnjOcNfKaVHMpMOG84LFjp4t1d/V0Sn4&#10;XN9Xh4ulffXyOm1j2Bgz741So2G/fgKRqE//4b/2Tit4uIPrl/wD5PI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yDfjJwwAAANsAAAAPAAAAAAAAAAAAAAAAAJcCAABkcnMvZG93&#10;bnJldi54bWxQSwUGAAAAAAQABAD1AAAAhwMAAAAA&#10;" filled="f" strokecolor="#f29100 [3044]">
                  <v:stroke opacity="41891f"/>
                  <v:shadow on="t" opacity="22937f" mv:blur="40000f" origin=",.5" offset="0,23000emu"/>
                  <v:textbox>
                    <w:txbxContent>
                      <w:p w14:paraId="1F8C146D" w14:textId="63383AF7" w:rsidR="003F2DC5" w:rsidRDefault="003F2DC5" w:rsidP="00C75CAF">
                        <w:pPr>
                          <w:jc w:val="center"/>
                        </w:pPr>
                        <w:r>
                          <w:t>MIT SECURE</w:t>
                        </w:r>
                      </w:p>
                    </w:txbxContent>
                  </v:textbox>
                </v:oval>
                <v:oval id="Oval 74" o:spid="_x0000_s1052" style="position:absolute;left:2386330;top:3462020;width:1677035;height:164655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RU8vwwAA&#10;ANsAAAAPAAAAZHJzL2Rvd25yZXYueG1sRI9BawIxFITvgv8hPKG3mriUtqxGEaGgh0Jr2/tz89xd&#10;TV62m+im/74pFDwOM/MNs1glZ8WV+tB61jCbKhDElTct1xo+P17un0GEiGzQeiYNPxRgtRyPFlga&#10;P/A7XfexFhnCoUQNTYxdKWWoGnIYpr4jzt7R9w5jln0tTY9DhjsrC6UepcOW80KDHW0aqs77i9Pw&#10;vdm91oqL03A52LX6sim+FUnru0laz0FESvEW/m9vjYanB/j7kn+AXP4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URU8vwwAAANsAAAAPAAAAAAAAAAAAAAAAAJcCAABkcnMvZG93&#10;bnJldi54bWxQSwUGAAAAAAQABAD1AAAAhwMAAAAA&#10;" filled="f" strokecolor="#000090">
                  <v:stroke opacity="41891f"/>
                  <v:shadow on="t" opacity="22937f" mv:blur="40000f" origin=",.5" offset="0,23000emu"/>
                  <v:textbox>
                    <w:txbxContent>
                      <w:p w14:paraId="7325B029" w14:textId="4F4E4AC8" w:rsidR="003F2DC5" w:rsidRDefault="003F2DC5" w:rsidP="00C75CAF">
                        <w:pPr>
                          <w:jc w:val="center"/>
                        </w:pPr>
                        <w:r>
                          <w:t>4G LTE</w:t>
                        </w:r>
                      </w:p>
                    </w:txbxContent>
                  </v:textbox>
                </v:oval>
                <w10:wrap type="through" anchorx="page" anchory="page"/>
              </v:group>
            </w:pict>
          </mc:Fallback>
        </mc:AlternateContent>
      </w:r>
      <w:r w:rsidR="00573699">
        <w:rPr>
          <w:noProof/>
        </w:rPr>
        <mc:AlternateContent>
          <mc:Choice Requires="wps">
            <w:drawing>
              <wp:anchor distT="0" distB="0" distL="114300" distR="114300" simplePos="0" relativeHeight="251658299" behindDoc="0" locked="0" layoutInCell="1" allowOverlap="1" wp14:anchorId="2853B8EB" wp14:editId="755D9194">
                <wp:simplePos x="0" y="0"/>
                <wp:positionH relativeFrom="page">
                  <wp:posOffset>505460</wp:posOffset>
                </wp:positionH>
                <wp:positionV relativeFrom="page">
                  <wp:posOffset>4105275</wp:posOffset>
                </wp:positionV>
                <wp:extent cx="2148840" cy="777240"/>
                <wp:effectExtent l="0" t="0" r="0" b="0"/>
                <wp:wrapTight wrapText="bothSides">
                  <wp:wrapPolygon edited="0">
                    <wp:start x="255" y="706"/>
                    <wp:lineTo x="255" y="19765"/>
                    <wp:lineTo x="20936" y="19765"/>
                    <wp:lineTo x="20936" y="706"/>
                    <wp:lineTo x="255" y="706"/>
                  </wp:wrapPolygon>
                </wp:wrapTight>
                <wp:docPr id="2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8840" cy="77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3A38835" w14:textId="3885A6D9" w:rsidR="003F2DC5" w:rsidRDefault="003F2DC5" w:rsidP="004C1CD6">
                            <w:pPr>
                              <w:pStyle w:val="Heading3"/>
                            </w:pPr>
                            <w:r>
                              <w:t xml:space="preserve">Topological </w:t>
                            </w:r>
                            <w:r>
                              <w:rPr>
                                <w:rFonts w:ascii="Corbel" w:hAnsi="Corbel"/>
                              </w:rPr>
                              <w:t xml:space="preserve">≠ </w:t>
                            </w:r>
                            <w:r>
                              <w:t>Physical</w:t>
                            </w:r>
                            <w:r w:rsidR="00453EA3">
                              <w:t xml:space="preserve"> Mobility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" o:spid="_x0000_s1053" type="#_x0000_t202" style="position:absolute;margin-left:39.8pt;margin-top:323.25pt;width:169.2pt;height:61.2pt;z-index:2516582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" filled="f" stroked="f">
                <v:textbox inset=",7.2pt,,7.2pt">
                  <w:txbxContent>
                    <w:p w14:paraId="23A38835" w14:textId="3885A6D9" w:rsidR="003F2DC5" w:rsidRDefault="003F2DC5" w:rsidP="004C1CD6">
                      <w:pPr>
                        <w:pStyle w:val="Heading3"/>
                      </w:pPr>
                      <w:r>
                        <w:t xml:space="preserve">Topological </w:t>
                      </w:r>
                      <w:r>
                        <w:rPr>
                          <w:rFonts w:ascii="Corbel" w:hAnsi="Corbel"/>
                        </w:rPr>
                        <w:t xml:space="preserve">≠ </w:t>
                      </w:r>
                      <w:r>
                        <w:t>Physical</w:t>
                      </w:r>
                      <w:r w:rsidR="00453EA3">
                        <w:t xml:space="preserve"> Mobility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6B4847">
        <w:rPr>
          <w:noProof/>
        </w:rPr>
        <mc:AlternateContent>
          <mc:Choice Requires="wps">
            <w:drawing>
              <wp:anchor distT="0" distB="0" distL="114300" distR="114300" simplePos="0" relativeHeight="251658344" behindDoc="0" locked="0" layoutInCell="1" allowOverlap="1" wp14:anchorId="0F50AACB" wp14:editId="1B529924">
                <wp:simplePos x="0" y="0"/>
                <wp:positionH relativeFrom="page">
                  <wp:posOffset>3766820</wp:posOffset>
                </wp:positionH>
                <wp:positionV relativeFrom="page">
                  <wp:posOffset>448945</wp:posOffset>
                </wp:positionV>
                <wp:extent cx="2651760" cy="2460625"/>
                <wp:effectExtent l="0" t="0" r="0" b="0"/>
                <wp:wrapTight wrapText="bothSides">
                  <wp:wrapPolygon edited="0">
                    <wp:start x="207" y="223"/>
                    <wp:lineTo x="207" y="21182"/>
                    <wp:lineTo x="21103" y="21182"/>
                    <wp:lineTo x="21103" y="223"/>
                    <wp:lineTo x="207" y="223"/>
                  </wp:wrapPolygon>
                </wp:wrapTight>
                <wp:docPr id="28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1760" cy="2460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9B9ECF6" w14:textId="77777777" w:rsidR="003F2DC5" w:rsidRDefault="003F2DC5" w:rsidP="004C1CD6">
                            <w:pPr>
                              <w:pStyle w:val="Heading2"/>
                            </w:pPr>
                            <w:r>
                              <w:t>Predictions</w:t>
                            </w:r>
                          </w:p>
                          <w:p w14:paraId="0CC46B58" w14:textId="77777777" w:rsidR="003F2DC5" w:rsidRDefault="003F2DC5" w:rsidP="00F81DDD">
                            <w:pPr>
                              <w:pStyle w:val="Heading2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How many types of users?</w:t>
                            </w:r>
                          </w:p>
                          <w:p w14:paraId="6656B781" w14:textId="77777777" w:rsidR="003F2DC5" w:rsidRDefault="003F2DC5" w:rsidP="00F81DDD">
                            <w:pPr>
                              <w:pStyle w:val="Heading2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How long is each session</w:t>
                            </w:r>
                          </w:p>
                          <w:p w14:paraId="27CAB3F8" w14:textId="77777777" w:rsidR="003F2DC5" w:rsidRDefault="003F2DC5" w:rsidP="00F81DDD">
                            <w:pPr>
                              <w:pStyle w:val="Heading2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How often transition happens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" o:spid="_x0000_s1054" type="#_x0000_t202" style="position:absolute;margin-left:296.6pt;margin-top:35.35pt;width:208.8pt;height:193.75pt;z-index:251658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" filled="f" stroked="f">
                <v:textbox inset=",7.2pt,,7.2pt">
                  <w:txbxContent>
                    <w:p w14:paraId="19B9ECF6" w14:textId="77777777" w:rsidR="003F2DC5" w:rsidRDefault="003F2DC5" w:rsidP="004C1CD6">
                      <w:pPr>
                        <w:pStyle w:val="Heading2"/>
                      </w:pPr>
                      <w:r>
                        <w:t>Predictions</w:t>
                      </w:r>
                    </w:p>
                    <w:p w14:paraId="0CC46B58" w14:textId="77777777" w:rsidR="003F2DC5" w:rsidRDefault="003F2DC5" w:rsidP="00F81DDD">
                      <w:pPr>
                        <w:pStyle w:val="Heading2"/>
                        <w:numPr>
                          <w:ilvl w:val="0"/>
                          <w:numId w:val="2"/>
                        </w:numPr>
                      </w:pPr>
                      <w:r>
                        <w:t>How many types of users?</w:t>
                      </w:r>
                    </w:p>
                    <w:p w14:paraId="6656B781" w14:textId="77777777" w:rsidR="003F2DC5" w:rsidRDefault="003F2DC5" w:rsidP="00F81DDD">
                      <w:pPr>
                        <w:pStyle w:val="Heading2"/>
                        <w:numPr>
                          <w:ilvl w:val="0"/>
                          <w:numId w:val="2"/>
                        </w:numPr>
                      </w:pPr>
                      <w:r>
                        <w:t>How long is each session</w:t>
                      </w:r>
                    </w:p>
                    <w:p w14:paraId="27CAB3F8" w14:textId="77777777" w:rsidR="003F2DC5" w:rsidRDefault="003F2DC5" w:rsidP="00F81DDD">
                      <w:pPr>
                        <w:pStyle w:val="Heading2"/>
                        <w:numPr>
                          <w:ilvl w:val="0"/>
                          <w:numId w:val="2"/>
                        </w:numPr>
                      </w:pPr>
                      <w:r>
                        <w:t>How often transition happens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B5550C">
        <w:rPr>
          <w:noProof/>
        </w:rPr>
        <w:drawing>
          <wp:anchor distT="0" distB="0" distL="118745" distR="118745" simplePos="0" relativeHeight="251658383" behindDoc="0" locked="0" layoutInCell="1" allowOverlap="1" wp14:anchorId="6BBA0820" wp14:editId="29BA43C2">
            <wp:simplePos x="0" y="0"/>
            <wp:positionH relativeFrom="page">
              <wp:posOffset>7066280</wp:posOffset>
            </wp:positionH>
            <wp:positionV relativeFrom="page">
              <wp:posOffset>2286000</wp:posOffset>
            </wp:positionV>
            <wp:extent cx="2654300" cy="4660900"/>
            <wp:effectExtent l="0" t="0" r="12700" b="12700"/>
            <wp:wrapTight wrapText="bothSides">
              <wp:wrapPolygon edited="0">
                <wp:start x="0" y="0"/>
                <wp:lineTo x="0" y="21541"/>
                <wp:lineTo x="21497" y="21541"/>
                <wp:lineTo x="21497" y="0"/>
                <wp:lineTo x="0" y="0"/>
              </wp:wrapPolygon>
            </wp:wrapTight>
            <wp:docPr id="15" name="Placeholder" descr=":cornerstone images:42-16573018-RE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cornerstone images:42-16573018-REV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7645" r="7259" b="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466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5550C">
        <w:rPr>
          <w:noProof/>
        </w:rPr>
        <mc:AlternateContent>
          <mc:Choice Requires="wpg">
            <w:drawing>
              <wp:anchor distT="0" distB="0" distL="114300" distR="114300" simplePos="0" relativeHeight="251658389" behindDoc="0" locked="0" layoutInCell="1" allowOverlap="1" wp14:anchorId="585932BE" wp14:editId="74849DF1">
                <wp:simplePos x="0" y="0"/>
                <wp:positionH relativeFrom="page">
                  <wp:posOffset>7042150</wp:posOffset>
                </wp:positionH>
                <wp:positionV relativeFrom="page">
                  <wp:posOffset>365760</wp:posOffset>
                </wp:positionV>
                <wp:extent cx="2654300" cy="1920240"/>
                <wp:effectExtent l="0" t="0" r="38100" b="35560"/>
                <wp:wrapTight wrapText="bothSides">
                  <wp:wrapPolygon edited="0">
                    <wp:start x="0" y="0"/>
                    <wp:lineTo x="0" y="21714"/>
                    <wp:lineTo x="21703" y="21714"/>
                    <wp:lineTo x="21703" y="0"/>
                    <wp:lineTo x="0" y="0"/>
                  </wp:wrapPolygon>
                </wp:wrapTight>
                <wp:docPr id="42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54300" cy="1920240"/>
                          <a:chOff x="11090" y="576"/>
                          <a:chExt cx="4180" cy="4330"/>
                        </a:xfrm>
                      </wpg:grpSpPr>
                      <wps:wsp>
                        <wps:cNvPr id="43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1090" y="576"/>
                            <a:ext cx="4176" cy="3764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4A7EBB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4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1670" y="576"/>
                            <a:ext cx="3600" cy="576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4A7EBB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45" name="Line 24"/>
                        <wps:cNvCnPr/>
                        <wps:spPr bwMode="auto">
                          <a:xfrm>
                            <a:off x="11670" y="1142"/>
                            <a:ext cx="36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1090" y="4330"/>
                            <a:ext cx="576" cy="57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4A7EBB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47" name="Line 23"/>
                        <wps:cNvCnPr/>
                        <wps:spPr bwMode="auto">
                          <a:xfrm>
                            <a:off x="11090" y="4906"/>
                            <a:ext cx="4176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" name="Line 22"/>
                        <wps:cNvCnPr/>
                        <wps:spPr bwMode="auto">
                          <a:xfrm>
                            <a:off x="11090" y="4330"/>
                            <a:ext cx="4176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9" o:spid="_x0000_s1026" style="position:absolute;margin-left:554.5pt;margin-top:28.8pt;width:209pt;height:151.2pt;z-index:251658389;mso-position-horizontal-relative:page;mso-position-vertical-relative:page" coordorigin="11090,576" coordsize="4180,433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">
                <v:rect id="Rectangle 5" o:spid="_x0000_s1027" style="position:absolute;left:11090;top:576;width:4176;height:376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wuTixAAA&#10;ANsAAAAPAAAAZHJzL2Rvd25yZXYueG1sRI9Pa8JAFMTvQr/D8gredGMMUlLXIKWCFw+J/XN9ZJ9J&#10;SPZtyK4x+um7hUKPw8z8htlmk+nESINrLCtYLSMQxKXVDVcKPs6HxQsI55E1dpZJwZ0cZLun2RZT&#10;bW+c01j4SgQIuxQV1N73qZSurMmgW9qeOHgXOxj0QQ6V1APeAtx0Mo6ijTTYcFiosae3msq2uBoF&#10;8fvqUXzGbV58mTGRJvHfeXdSav487V9BeJr8f/ivfdQKkjX8fgk/QO5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MLk4sQAAADbAAAADwAAAAAAAAAAAAAAAACXAgAAZHJzL2Rv&#10;d25yZXYueG1sUEsFBgAAAAAEAAQA9QAAAIgDAAAAAA==&#10;" fillcolor="#4f446d [3215]" stroked="f" strokecolor="#4a7ebb" strokeweight="1.5pt">
                  <v:shadow opacity="22938f" mv:blur="38100f" offset="0,2pt"/>
                  <v:textbox inset=",7.2pt,,7.2pt"/>
                </v:rect>
                <v:rect id="Rectangle 13" o:spid="_x0000_s1028" style="position:absolute;left:11670;top:576;width:3600;height:57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v47AxAAA&#10;ANsAAAAPAAAAZHJzL2Rvd25yZXYueG1sRI9Ba8JAFITvBf/D8gRvdaOGtkRXEaHFQ3uoyQ94Zp9J&#10;SPZt2F2T+O+7hUKPw8x8w+wOk+nEQM43lhWslgkI4tLqhisFRf7+/AbCB2SNnWVS8CAPh/3saYeZ&#10;tiN/03AJlYgQ9hkqqEPoMyl9WZNBv7Q9cfRu1hkMUbpKaodjhJtOrpPkRRpsOC7U2NOpprK93I2C&#10;/HPoJn/8+hgK196rW3v1p82rUov5dNyCCDSF//Bf+6wVpCn8fok/QO5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L+OwMQAAADbAAAADwAAAAAAAAAAAAAAAACXAgAAZHJzL2Rv&#10;d25yZXYueG1sUEsFBgAAAAAEAAQA9QAAAIgDAAAAAA==&#10;" fillcolor="#a499c1 [3214]" stroked="f" strokecolor="#4a7ebb" strokeweight="1.5pt">
                  <v:shadow opacity="22938f" mv:blur="38100f" offset="0,2pt"/>
                  <v:textbox inset=",7.2pt,,7.2pt"/>
                </v:rect>
                <v:line id="Line 24" o:spid="_x0000_s1029" style="position:absolute;visibility:visible;mso-wrap-style:square" from="11670,1142" to="15270,11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UBvrcQAAADbAAAADwAAAGRycy9kb3ducmV2LnhtbESP3WoCMRSE7wu+QziCd92sotJujeJf&#10;Qaotatv7w+a4WdycLJuo69s3hUIvh5n5hpnMWluJKzW+dKygn6QgiHOnSy4UfH2+Pj6B8AFZY+WY&#10;FNzJw2zaeZhgpt2ND3Q9hkJECPsMFZgQ6kxKnxuy6BNXE0fv5BqLIcqmkLrBW4TbSg7SdCwtlhwX&#10;DNa0NJSfjxerYI+pacvd+/p7IWv7nG/fVqOPsVK9bjt/ARGoDf/hv/ZGKxiO4PdL/AFy+gM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xQG+txAAAANsAAAAPAAAAAAAAAAAA&#10;AAAAAKECAABkcnMvZG93bnJldi54bWxQSwUGAAAAAAQABAD5AAAAkgMAAAAA&#10;" strokecolor="white [3212]" strokeweight="1pt">
                  <v:shadow opacity="22938f" mv:blur="38100f" offset="0,2pt"/>
                </v:line>
                <v:rect id="Rectangle 7" o:spid="_x0000_s1030" style="position:absolute;left:11090;top:4330;width:576;height:57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+bVWxQAA&#10;ANsAAAAPAAAAZHJzL2Rvd25yZXYueG1sRI9BawIxFITvBf9DeEJvNVsRbbdGWaQtnqzdltrjY/O6&#10;Wd28LEnU9d83QqHHYWa+YebL3rbiRD40jhXcjzIQxJXTDdcKPj9e7h5AhIissXVMCi4UYLkY3Mwx&#10;1+7M73QqYy0ShEOOCkyMXS5lqAxZDCPXESfvx3mLMUlfS+3xnOC2leMsm0qLDacFgx2tDFWH8mgV&#10;PLe7wviv/WQzk+X3o9vWr2+7QqnbYV88gYjUx//wX3utFUymcP2SfoBc/A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L5tVbFAAAA2wAAAA8AAAAAAAAAAAAAAAAAlwIAAGRycy9k&#10;b3ducmV2LnhtbFBLBQYAAAAABAAEAPUAAACJAwAAAAA=&#10;" fillcolor="#f90 [3204]" stroked="f" strokecolor="#4a7ebb" strokeweight="1.5pt">
                  <v:shadow opacity="22938f" mv:blur="38100f" offset="0,2pt"/>
                  <v:textbox inset=",7.2pt,,7.2pt"/>
                </v:rect>
                <v:line id="Line 23" o:spid="_x0000_s1031" style="position:absolute;visibility:visible;mso-wrap-style:square" from="11090,4906" to="15266,490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t5UQcQAAADbAAAADwAAAGRycy9kb3ducmV2LnhtbESPW2sCMRSE3wX/QzhC3zRrab2sRrE3&#10;KK2K1/fD5rhZ3Jwsm1S3/74pCD4OM/MNM503thQXqn3hWEG/l4AgzpwuOFdw2H90RyB8QNZYOiYF&#10;v+RhPmu3pphqd+UtXXYhFxHCPkUFJoQqldJnhiz6nquIo3dytcUQZZ1LXeM1wm0pH5NkIC0WHBcM&#10;VvRqKDvvfqyCDSamKZar9+OLrOw4+/56e14PlHroNIsJiEBNuIdv7U+t4GkI/1/iD5Cz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u3lRBxAAAANsAAAAPAAAAAAAAAAAA&#10;AAAAAKECAABkcnMvZG93bnJldi54bWxQSwUGAAAAAAQABAD5AAAAkgMAAAAA&#10;" strokecolor="white [3212]" strokeweight="1pt">
                  <v:shadow opacity="22938f" mv:blur="38100f" offset="0,2pt"/>
                </v:line>
                <v:line id="Line 22" o:spid="_x0000_s1032" style="position:absolute;visibility:visible;mso-wrap-style:square" from="11090,4330" to="15266,43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0HAM8IAAADbAAAADwAAAGRycy9kb3ducmV2LnhtbERPW2vCMBR+F/Yfwhn4pqniZKtNxcsG&#10;Y7qxeXk/NMem2JyUJtPu3y8Pgo8f3z2bd7YWF2p95VjBaJiAIC6crrhUcNi/DZ5B+ICssXZMCv7I&#10;wzx/6GWYanflH7rsQiliCPsUFZgQmlRKXxiy6IeuIY7cybUWQ4RtKXWL1xhuazlOkqm0WHFsMNjQ&#10;ylBx3v1aBd+YmK7afr4el7KxL8XmY/30NVWq/9gtZiACdeEuvrnftYJJHBu/xB8g83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H0HAM8IAAADbAAAADwAAAAAAAAAAAAAA&#10;AAChAgAAZHJzL2Rvd25yZXYueG1sUEsFBgAAAAAEAAQA+QAAAJADAAAAAA==&#10;" strokecolor="white [3212]" strokeweight="1pt">
                  <v:shadow opacity="22938f" mv:blur="38100f" offset="0,2pt"/>
                </v:line>
                <w10:wrap type="tight" anchorx="page" anchory="page"/>
              </v:group>
            </w:pict>
          </mc:Fallback>
        </mc:AlternateContent>
      </w:r>
      <w:r w:rsidR="00B5550C">
        <w:rPr>
          <w:noProof/>
        </w:rPr>
        <mc:AlternateContent>
          <mc:Choice Requires="wps">
            <w:drawing>
              <wp:anchor distT="0" distB="0" distL="114300" distR="114300" simplePos="0" relativeHeight="251658391" behindDoc="0" locked="0" layoutInCell="1" allowOverlap="1" wp14:anchorId="5087BCFA" wp14:editId="00083B6D">
                <wp:simplePos x="0" y="0"/>
                <wp:positionH relativeFrom="page">
                  <wp:posOffset>7618730</wp:posOffset>
                </wp:positionH>
                <wp:positionV relativeFrom="page">
                  <wp:posOffset>1609090</wp:posOffset>
                </wp:positionV>
                <wp:extent cx="1920240" cy="365760"/>
                <wp:effectExtent l="0" t="0" r="0" b="15240"/>
                <wp:wrapTight wrapText="bothSides">
                  <wp:wrapPolygon edited="0">
                    <wp:start x="286" y="0"/>
                    <wp:lineTo x="286" y="21000"/>
                    <wp:lineTo x="20857" y="21000"/>
                    <wp:lineTo x="20857" y="0"/>
                    <wp:lineTo x="286" y="0"/>
                  </wp:wrapPolygon>
                </wp:wrapTight>
                <wp:docPr id="24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024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8FA58EE" w14:textId="6D336E91" w:rsidR="003F2DC5" w:rsidRDefault="003F2DC5" w:rsidP="004C1CD6">
                            <w:pPr>
                              <w:pStyle w:val="Subtitle"/>
                            </w:pPr>
                            <w:r>
                              <w:t>A Technique for Fast inference: PYMC3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" o:spid="_x0000_s1055" type="#_x0000_t202" style="position:absolute;margin-left:599.9pt;margin-top:126.7pt;width:151.2pt;height:28.8pt;z-index:25165839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" filled="f" stroked="f">
                <v:textbox inset=",0,,0">
                  <w:txbxContent>
                    <w:p w14:paraId="48FA58EE" w14:textId="6D336E91" w:rsidR="003F2DC5" w:rsidRDefault="003F2DC5" w:rsidP="004C1CD6">
                      <w:pPr>
                        <w:pStyle w:val="Subtitle"/>
                      </w:pPr>
                      <w:r>
                        <w:t>A Technique for Fast inference: PYMC3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B5550C">
        <w:rPr>
          <w:noProof/>
        </w:rPr>
        <mc:AlternateContent>
          <mc:Choice Requires="wps">
            <w:drawing>
              <wp:anchor distT="0" distB="0" distL="114300" distR="114300" simplePos="0" relativeHeight="251658390" behindDoc="0" locked="0" layoutInCell="1" allowOverlap="1" wp14:anchorId="4FEC9BF1" wp14:editId="6E1E0A89">
                <wp:simplePos x="0" y="0"/>
                <wp:positionH relativeFrom="page">
                  <wp:posOffset>7625080</wp:posOffset>
                </wp:positionH>
                <wp:positionV relativeFrom="page">
                  <wp:posOffset>736600</wp:posOffset>
                </wp:positionV>
                <wp:extent cx="2067560" cy="914400"/>
                <wp:effectExtent l="0" t="0" r="0" b="0"/>
                <wp:wrapTight wrapText="bothSides">
                  <wp:wrapPolygon edited="0">
                    <wp:start x="265" y="0"/>
                    <wp:lineTo x="265" y="21000"/>
                    <wp:lineTo x="20963" y="21000"/>
                    <wp:lineTo x="20963" y="0"/>
                    <wp:lineTo x="265" y="0"/>
                  </wp:wrapPolygon>
                </wp:wrapTight>
                <wp:docPr id="23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756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7336EF8" w14:textId="77777777" w:rsidR="003F2DC5" w:rsidRDefault="003F2DC5" w:rsidP="004C1CD6">
                            <w:pPr>
                              <w:pStyle w:val="Title"/>
                            </w:pPr>
                            <w:r>
                              <w:t>Probabilistic Programming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056" type="#_x0000_t202" style="position:absolute;margin-left:600.4pt;margin-top:58pt;width:162.8pt;height:1in;z-index:2516583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" filled="f" stroked="f">
                <v:textbox inset=",0,,0">
                  <w:txbxContent>
                    <w:p w14:paraId="77336EF8" w14:textId="77777777" w:rsidR="003F2DC5" w:rsidRDefault="003F2DC5" w:rsidP="004C1CD6">
                      <w:pPr>
                        <w:pStyle w:val="Title"/>
                      </w:pPr>
                      <w:r>
                        <w:t>Probabilistic Programming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613FB8">
        <w:rPr>
          <w:noProof/>
        </w:rPr>
        <mc:AlternateContent>
          <mc:Choice Requires="wps">
            <w:drawing>
              <wp:anchor distT="0" distB="0" distL="114300" distR="114300" simplePos="0" relativeHeight="251667608" behindDoc="0" locked="0" layoutInCell="1" allowOverlap="1" wp14:anchorId="18237FA0" wp14:editId="238CCB97">
                <wp:simplePos x="0" y="0"/>
                <wp:positionH relativeFrom="page">
                  <wp:posOffset>647700</wp:posOffset>
                </wp:positionH>
                <wp:positionV relativeFrom="page">
                  <wp:posOffset>622300</wp:posOffset>
                </wp:positionV>
                <wp:extent cx="1447800" cy="2133600"/>
                <wp:effectExtent l="0" t="0" r="0" b="0"/>
                <wp:wrapThrough wrapText="bothSides">
                  <wp:wrapPolygon edited="0">
                    <wp:start x="379" y="0"/>
                    <wp:lineTo x="379" y="21343"/>
                    <wp:lineTo x="20842" y="21343"/>
                    <wp:lineTo x="20842" y="0"/>
                    <wp:lineTo x="379" y="0"/>
                  </wp:wrapPolygon>
                </wp:wrapThrough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133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0DA862" w14:textId="535A3181" w:rsidR="003F2DC5" w:rsidRDefault="003F2DC5">
                            <w:r>
                              <w:t xml:space="preserve">Picture of </w:t>
                            </w:r>
                            <w:proofErr w:type="gramStart"/>
                            <w:r>
                              <w:t>topological !=</w:t>
                            </w:r>
                            <w:proofErr w:type="gramEnd"/>
                            <w:r>
                              <w:t xml:space="preserve"> physical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4" o:spid="_x0000_s1057" type="#_x0000_t202" style="position:absolute;margin-left:51pt;margin-top:49pt;width:114pt;height:168pt;z-index:251667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" mv:complextextbox="1" filled="f" stroked="f">
                <v:textbox>
                  <w:txbxContent>
                    <w:p w14:paraId="0B0DA862" w14:textId="535A3181" w:rsidR="003F2DC5" w:rsidRDefault="003F2DC5">
                      <w:r>
                        <w:t xml:space="preserve">Picture of </w:t>
                      </w:r>
                      <w:proofErr w:type="gramStart"/>
                      <w:r>
                        <w:t>topological !=</w:t>
                      </w:r>
                      <w:proofErr w:type="gramEnd"/>
                      <w:r>
                        <w:t xml:space="preserve"> physical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613FB8">
        <w:rPr>
          <w:noProof/>
        </w:rPr>
        <mc:AlternateContent>
          <mc:Choice Requires="wps">
            <w:drawing>
              <wp:anchor distT="0" distB="0" distL="114300" distR="114300" simplePos="0" relativeHeight="251659416" behindDoc="0" locked="0" layoutInCell="1" allowOverlap="1" wp14:anchorId="2C43A7AF" wp14:editId="0D3689D7">
                <wp:simplePos x="0" y="0"/>
                <wp:positionH relativeFrom="page">
                  <wp:posOffset>3703320</wp:posOffset>
                </wp:positionH>
                <wp:positionV relativeFrom="page">
                  <wp:posOffset>3041650</wp:posOffset>
                </wp:positionV>
                <wp:extent cx="2651760" cy="1689100"/>
                <wp:effectExtent l="0" t="0" r="0" b="12700"/>
                <wp:wrapThrough wrapText="bothSides">
                  <wp:wrapPolygon edited="0">
                    <wp:start x="207" y="0"/>
                    <wp:lineTo x="207" y="21438"/>
                    <wp:lineTo x="21103" y="21438"/>
                    <wp:lineTo x="21103" y="0"/>
                    <wp:lineTo x="207" y="0"/>
                  </wp:wrapPolygon>
                </wp:wrapThrough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1760" cy="168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F794F4" w14:textId="77777777" w:rsidR="003F2DC5" w:rsidRDefault="003F2DC5">
                            <w:r>
                              <w:t>Two kinds of modeling:</w:t>
                            </w:r>
                          </w:p>
                          <w:p w14:paraId="391A36CC" w14:textId="77777777" w:rsidR="003F2DC5" w:rsidRDefault="003F2DC5" w:rsidP="00F81DD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Generative</w:t>
                            </w:r>
                          </w:p>
                          <w:p w14:paraId="060C0C96" w14:textId="174B9788" w:rsidR="003F2DC5" w:rsidRDefault="003F2DC5" w:rsidP="00613FB8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</w:pPr>
                            <w:r>
                              <w:t>Markov</w:t>
                            </w:r>
                          </w:p>
                          <w:p w14:paraId="3DB50800" w14:textId="77777777" w:rsidR="003F2DC5" w:rsidRDefault="003F2DC5" w:rsidP="00F81DD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Discriminative</w:t>
                            </w:r>
                          </w:p>
                          <w:p w14:paraId="4A01095B" w14:textId="24D0D6CE" w:rsidR="003F2DC5" w:rsidRDefault="003F2DC5" w:rsidP="00613FB8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</w:pPr>
                            <w:r>
                              <w:t>Regression</w:t>
                            </w:r>
                          </w:p>
                          <w:p w14:paraId="7ACD6224" w14:textId="343AFFF5" w:rsidR="003F2DC5" w:rsidRDefault="003F2DC5" w:rsidP="00613FB8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</w:pPr>
                            <w:r>
                              <w:t>Classifier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9" o:spid="_x0000_s1058" type="#_x0000_t202" style="position:absolute;margin-left:291.6pt;margin-top:239.5pt;width:208.8pt;height:133pt;z-index:251659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" mv:complextextbox="1" filled="f" stroked="f">
                <v:textbox>
                  <w:txbxContent>
                    <w:p w14:paraId="54F794F4" w14:textId="77777777" w:rsidR="003F2DC5" w:rsidRDefault="003F2DC5">
                      <w:r>
                        <w:t>Two kinds of modeling:</w:t>
                      </w:r>
                    </w:p>
                    <w:p w14:paraId="391A36CC" w14:textId="77777777" w:rsidR="003F2DC5" w:rsidRDefault="003F2DC5" w:rsidP="00F81DDD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Generative</w:t>
                      </w:r>
                    </w:p>
                    <w:p w14:paraId="060C0C96" w14:textId="174B9788" w:rsidR="003F2DC5" w:rsidRDefault="003F2DC5" w:rsidP="00613FB8">
                      <w:pPr>
                        <w:pStyle w:val="ListParagraph"/>
                        <w:numPr>
                          <w:ilvl w:val="1"/>
                          <w:numId w:val="1"/>
                        </w:numPr>
                      </w:pPr>
                      <w:r>
                        <w:t>Markov</w:t>
                      </w:r>
                    </w:p>
                    <w:p w14:paraId="3DB50800" w14:textId="77777777" w:rsidR="003F2DC5" w:rsidRDefault="003F2DC5" w:rsidP="00F81DDD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Discriminative</w:t>
                      </w:r>
                    </w:p>
                    <w:p w14:paraId="4A01095B" w14:textId="24D0D6CE" w:rsidR="003F2DC5" w:rsidRDefault="003F2DC5" w:rsidP="00613FB8">
                      <w:pPr>
                        <w:pStyle w:val="ListParagraph"/>
                        <w:numPr>
                          <w:ilvl w:val="1"/>
                          <w:numId w:val="1"/>
                        </w:numPr>
                      </w:pPr>
                      <w:r>
                        <w:t>Regression</w:t>
                      </w:r>
                    </w:p>
                    <w:p w14:paraId="7ACD6224" w14:textId="343AFFF5" w:rsidR="003F2DC5" w:rsidRDefault="003F2DC5" w:rsidP="00613FB8">
                      <w:pPr>
                        <w:pStyle w:val="ListParagraph"/>
                        <w:numPr>
                          <w:ilvl w:val="1"/>
                          <w:numId w:val="1"/>
                        </w:numPr>
                      </w:pPr>
                      <w:r>
                        <w:t>Classifier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613FB8">
        <w:rPr>
          <w:noProof/>
        </w:rPr>
        <mc:AlternateContent>
          <mc:Choice Requires="wpg">
            <w:drawing>
              <wp:anchor distT="0" distB="0" distL="114300" distR="114300" simplePos="0" relativeHeight="251658343" behindDoc="0" locked="0" layoutInCell="1" allowOverlap="1" wp14:anchorId="4A50B7F5" wp14:editId="105FACC7">
                <wp:simplePos x="0" y="0"/>
                <wp:positionH relativeFrom="page">
                  <wp:posOffset>3695700</wp:posOffset>
                </wp:positionH>
                <wp:positionV relativeFrom="page">
                  <wp:posOffset>365760</wp:posOffset>
                </wp:positionV>
                <wp:extent cx="2651760" cy="2606040"/>
                <wp:effectExtent l="0" t="0" r="15240" b="35560"/>
                <wp:wrapTight wrapText="bothSides">
                  <wp:wrapPolygon edited="0">
                    <wp:start x="0" y="0"/>
                    <wp:lineTo x="0" y="21684"/>
                    <wp:lineTo x="21517" y="21684"/>
                    <wp:lineTo x="21517" y="0"/>
                    <wp:lineTo x="0" y="0"/>
                  </wp:wrapPolygon>
                </wp:wrapTight>
                <wp:docPr id="3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51760" cy="2606040"/>
                          <a:chOff x="5820" y="576"/>
                          <a:chExt cx="4176" cy="4324"/>
                        </a:xfrm>
                      </wpg:grpSpPr>
                      <wps:wsp>
                        <wps:cNvPr id="3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5820" y="580"/>
                            <a:ext cx="4176" cy="432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4A7EBB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4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5820" y="4680"/>
                            <a:ext cx="216" cy="21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4A7EBB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5" name="Line 17"/>
                        <wps:cNvCnPr/>
                        <wps:spPr bwMode="auto">
                          <a:xfrm>
                            <a:off x="6046" y="576"/>
                            <a:ext cx="0" cy="43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" name="Line 20"/>
                        <wps:cNvCnPr/>
                        <wps:spPr bwMode="auto">
                          <a:xfrm>
                            <a:off x="5820" y="4670"/>
                            <a:ext cx="4176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2" o:spid="_x0000_s1026" style="position:absolute;margin-left:291pt;margin-top:28.8pt;width:208.8pt;height:205.2pt;z-index:251658343;mso-position-horizontal-relative:page;mso-position-vertical-relative:page" coordorigin="5820,576" coordsize="4176,432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">
                <v:rect id="Rectangle 4" o:spid="_x0000_s1027" style="position:absolute;left:5820;top:580;width:4176;height:4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xJefwwAA&#10;ANsAAAAPAAAAZHJzL2Rvd25yZXYueG1sRI9Pi8IwFMTvC36H8ARva2qVRapRRFbw4qFd/1wfzbMt&#10;Ni+lydbqp98sCB6HmfkNs1z3phYdta6yrGAyjkAQ51ZXXCg4/uw+5yCcR9ZYWyYFD3KwXg0+lpho&#10;e+eUuswXIkDYJaig9L5JpHR5SQbd2DbEwbva1qAPsi2kbvEe4KaWcRR9SYMVh4USG9qWlN+yX6Mg&#10;/p48s1N8S7Oz6WbSzPwlrQ9KjYb9ZgHCU+/f4Vd7rxVMp/D/JfwAufo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IxJefwwAAANsAAAAPAAAAAAAAAAAAAAAAAJcCAABkcnMvZG93&#10;bnJldi54bWxQSwUGAAAAAAQABAD1AAAAhwMAAAAA&#10;" fillcolor="#4f446d [3215]" stroked="f" strokecolor="#4a7ebb" strokeweight="1.5pt">
                  <v:shadow opacity="22938f" mv:blur="38100f" offset="0,2pt"/>
                  <v:textbox inset=",7.2pt,,7.2pt"/>
                </v:rect>
                <v:rect id="Rectangle 12" o:spid="_x0000_s1028" style="position:absolute;left:5820;top:4680;width:216;height:21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Yf3HxQAA&#10;ANsAAAAPAAAAZHJzL2Rvd25yZXYueG1sRI9BTwIxFITvJvyH5pF4ky5IUFcK2RA0nkRXAxxfts/t&#10;wvZ101ZY/701IfE4mZlvMvNlb1txIh8axwrGowwEceV0w7WCz4+nm3sQISJrbB2Tgh8KsFwMruaY&#10;a3fmdzqVsRYJwiFHBSbGLpcyVIYshpHriJP35bzFmKSvpfZ4TnDbykmWzaTFhtOCwY5Whqpj+W0V&#10;rNtdYfz2MH29k+X+wb3Vz5tdodT1sC8eQUTq43/40n7RCm6n8Pcl/QC5+A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Vh/cfFAAAA2wAAAA8AAAAAAAAAAAAAAAAAlwIAAGRycy9k&#10;b3ducmV2LnhtbFBLBQYAAAAABAAEAPUAAACJAwAAAAA=&#10;" fillcolor="#f90 [3204]" stroked="f" strokecolor="#4a7ebb" strokeweight="1.5pt">
                  <v:shadow opacity="22938f" mv:blur="38100f" offset="0,2pt"/>
                  <v:textbox inset=",7.2pt,,7.2pt"/>
                </v:rect>
                <v:line id="Line 17" o:spid="_x0000_s1029" style="position:absolute;visibility:visible;mso-wrap-style:square" from="6046,576" to="6046,489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UYc0MQAAADbAAAADwAAAGRycy9kb3ducmV2LnhtbESP3WoCMRSE7wu+QziCd92sitJujeJf&#10;Qaotatv7w+a4WdycLJuo69s3hUIvh5n5hpnMWluJKzW+dKygn6QgiHOnSy4UfH2+Pj6B8AFZY+WY&#10;FNzJw2zaeZhgpt2ND3Q9hkJECPsMFZgQ6kxKnxuy6BNXE0fv5BqLIcqmkLrBW4TbSg7SdCwtlhwX&#10;DNa0NJSfjxerYI+pacvd+/p7IWv7nG/fVqOPsVK9bjt/ARGoDf/hv/ZGKxiO4PdL/AFy+gM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pRhzQxAAAANsAAAAPAAAAAAAAAAAA&#10;AAAAAKECAABkcnMvZG93bnJldi54bWxQSwUGAAAAAAQABAD5AAAAkgMAAAAA&#10;" strokecolor="white [3212]" strokeweight="1pt">
                  <v:shadow opacity="22938f" mv:blur="38100f" offset="0,2pt"/>
                </v:line>
                <v:line id="Line 20" o:spid="_x0000_s1030" style="position:absolute;visibility:visible;mso-wrap-style:square" from="5820,4670" to="9996,46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ZSCp8QAAADbAAAADwAAAGRycy9kb3ducmV2LnhtbESP3WoCMRSE74W+QzhC72pWi0tdjVJt&#10;haJt8a/3h83pZnFzsmyibt/eCAUvh5n5hpnMWluJMzW+dKyg30tAEOdOl1woOOyXTy8gfEDWWDkm&#10;BX/kYTZ96Eww0+7CWzrvQiEihH2GCkwIdSalzw1Z9D1XE0fv1zUWQ5RNIXWDlwi3lRwkSSotlhwX&#10;DNa0MJQfdyerYIOJacvPr/efuaztKF+v3obfqVKP3fZ1DCJQG+7h//aHVvCcwu1L/AFyegU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ZlIKnxAAAANsAAAAPAAAAAAAAAAAA&#10;AAAAAKECAABkcnMvZG93bnJldi54bWxQSwUGAAAAAAQABAD5AAAAkgMAAAAA&#10;" strokecolor="white [3212]" strokeweight="1pt">
                  <v:shadow opacity="22938f" mv:blur="38100f" offset="0,2pt"/>
                </v:line>
                <w10:wrap type="tight" anchorx="page" anchory="page"/>
              </v:group>
            </w:pict>
          </mc:Fallback>
        </mc:AlternateContent>
      </w:r>
      <w:r w:rsidR="00613FB8">
        <w:rPr>
          <w:noProof/>
        </w:rPr>
        <mc:AlternateContent>
          <mc:Choice Requires="wps">
            <w:drawing>
              <wp:anchor distT="0" distB="0" distL="114300" distR="114300" simplePos="0" relativeHeight="251662488" behindDoc="0" locked="0" layoutInCell="1" allowOverlap="1" wp14:anchorId="3940CBA0" wp14:editId="5C44E94E">
                <wp:simplePos x="0" y="0"/>
                <wp:positionH relativeFrom="page">
                  <wp:posOffset>3695700</wp:posOffset>
                </wp:positionH>
                <wp:positionV relativeFrom="page">
                  <wp:posOffset>5434965</wp:posOffset>
                </wp:positionV>
                <wp:extent cx="1968500" cy="1626235"/>
                <wp:effectExtent l="0" t="0" r="0" b="0"/>
                <wp:wrapThrough wrapText="bothSides">
                  <wp:wrapPolygon edited="0">
                    <wp:start x="279" y="0"/>
                    <wp:lineTo x="279" y="21254"/>
                    <wp:lineTo x="20903" y="21254"/>
                    <wp:lineTo x="20903" y="0"/>
                    <wp:lineTo x="279" y="0"/>
                  </wp:wrapPolygon>
                </wp:wrapThrough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8500" cy="1626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DAD517" w14:textId="1F16E86A" w:rsidR="003F2DC5" w:rsidRDefault="003F2DC5" w:rsidP="00613FB8">
                            <w:r>
                              <w:t xml:space="preserve">Here give one graph output of each </w:t>
                            </w:r>
                            <w:proofErr w:type="gramStart"/>
                            <w:r>
                              <w:t>model,</w:t>
                            </w:r>
                            <w:proofErr w:type="gramEnd"/>
                            <w:r>
                              <w:t xml:space="preserve"> also the original transition graph is good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59" type="#_x0000_t202" style="position:absolute;margin-left:291pt;margin-top:427.95pt;width:155pt;height:128.05pt;z-index:25166248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" mv:complextextbox="1" filled="f" stroked="f">
                <v:textbox>
                  <w:txbxContent>
                    <w:p w14:paraId="0CDAD517" w14:textId="1F16E86A" w:rsidR="003F2DC5" w:rsidRDefault="003F2DC5" w:rsidP="00613FB8">
                      <w:r>
                        <w:t xml:space="preserve">Here give one graph output of each </w:t>
                      </w:r>
                      <w:proofErr w:type="gramStart"/>
                      <w:r>
                        <w:t>model,</w:t>
                      </w:r>
                      <w:proofErr w:type="gramEnd"/>
                      <w:r>
                        <w:t xml:space="preserve"> also the original transition graph is good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D40FC2">
        <w:rPr>
          <w:noProof/>
        </w:rPr>
        <mc:AlternateContent>
          <mc:Choice Requires="wps">
            <w:drawing>
              <wp:anchor distT="0" distB="0" distL="114300" distR="114300" simplePos="0" relativeHeight="251658392" behindDoc="0" locked="0" layoutInCell="1" allowOverlap="1" wp14:anchorId="2573AC3D" wp14:editId="6F2C419D">
                <wp:simplePos x="0" y="0"/>
                <wp:positionH relativeFrom="page">
                  <wp:posOffset>7406640</wp:posOffset>
                </wp:positionH>
                <wp:positionV relativeFrom="page">
                  <wp:posOffset>365760</wp:posOffset>
                </wp:positionV>
                <wp:extent cx="0" cy="7051675"/>
                <wp:effectExtent l="15240" t="10160" r="22860" b="24765"/>
                <wp:wrapTight wrapText="bothSides">
                  <wp:wrapPolygon edited="0">
                    <wp:start x="-2147483648" y="0"/>
                    <wp:lineTo x="-2147483648" y="21512"/>
                    <wp:lineTo x="-2147483648" y="21512"/>
                    <wp:lineTo x="-2147483648" y="0"/>
                    <wp:lineTo x="-2147483648" y="0"/>
                  </wp:wrapPolygon>
                </wp:wrapTight>
                <wp:docPr id="41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5167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38100" dist="25400" dir="5400000" algn="ctr" rotWithShape="0">
                                  <a:srgbClr val="000000">
                                    <a:alpha val="35001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1" o:spid="_x0000_s1026" style="position:absolute;z-index:251658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3.2pt,28.8pt" to="583.2pt,584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" strokecolor="white [3212]" strokeweight="1pt">
                <v:shadow opacity="22938f" mv:blur="38100f" offset="0,2pt"/>
                <w10:wrap type="tight" anchorx="page" anchory="page"/>
              </v:line>
            </w:pict>
          </mc:Fallback>
        </mc:AlternateContent>
      </w:r>
      <w:r w:rsidR="00D40FC2">
        <w:rPr>
          <w:noProof/>
        </w:rPr>
        <mc:AlternateContent>
          <mc:Choice Requires="wps">
            <w:drawing>
              <wp:anchor distT="0" distB="0" distL="114300" distR="114300" simplePos="0" relativeHeight="251658303" behindDoc="0" locked="0" layoutInCell="1" allowOverlap="1" wp14:anchorId="56AD2211" wp14:editId="07622D81">
                <wp:simplePos x="0" y="0"/>
                <wp:positionH relativeFrom="page">
                  <wp:posOffset>3695700</wp:posOffset>
                </wp:positionH>
                <wp:positionV relativeFrom="page">
                  <wp:posOffset>6729730</wp:posOffset>
                </wp:positionV>
                <wp:extent cx="2651760" cy="218440"/>
                <wp:effectExtent l="0" t="0" r="254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9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176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BAC537E" w14:textId="77777777" w:rsidR="003F2DC5" w:rsidRPr="00154B3D" w:rsidRDefault="003F2DC5" w:rsidP="004C1CD6">
                            <w:pPr>
                              <w:pStyle w:val="Organization"/>
                            </w:pPr>
                            <w:r>
                              <w:t>Lorem Ipsum Dolor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060" type="#_x0000_t202" style="position:absolute;margin-left:291pt;margin-top:529.9pt;width:208.8pt;height:17.2pt;z-index:25165830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" filled="f" stroked="f">
                <v:stroke o:forcedash="t"/>
                <v:textbox inset=",0,,0">
                  <w:txbxContent>
                    <w:p w14:paraId="2BAC537E" w14:textId="77777777" w:rsidR="003F2DC5" w:rsidRPr="00154B3D" w:rsidRDefault="003F2DC5" w:rsidP="004C1CD6">
                      <w:pPr>
                        <w:pStyle w:val="Organization"/>
                      </w:pPr>
                      <w:r>
                        <w:t>Lorem Ipsum Dolor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D40FC2">
        <w:rPr>
          <w:noProof/>
        </w:rPr>
        <mc:AlternateContent>
          <mc:Choice Requires="wps">
            <w:drawing>
              <wp:anchor distT="0" distB="0" distL="114300" distR="114300" simplePos="0" relativeHeight="251658315" behindDoc="0" locked="0" layoutInCell="1" allowOverlap="1" wp14:anchorId="4E068C2E" wp14:editId="660DA3E3">
                <wp:simplePos x="0" y="0"/>
                <wp:positionH relativeFrom="page">
                  <wp:posOffset>2788920</wp:posOffset>
                </wp:positionH>
                <wp:positionV relativeFrom="page">
                  <wp:posOffset>365760</wp:posOffset>
                </wp:positionV>
                <wp:extent cx="0" cy="2377440"/>
                <wp:effectExtent l="7620" t="10160" r="30480" b="25400"/>
                <wp:wrapNone/>
                <wp:docPr id="22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7744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38100" dist="25400" dir="5400000" algn="ctr" rotWithShape="0">
                                  <a:srgbClr val="000000">
                                    <a:alpha val="35001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" o:spid="_x0000_s1026" style="position:absolute;z-index:2516583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9.6pt,28.8pt" to="219.6pt,3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" strokecolor="white [3212]" strokeweight="1pt">
                <v:shadow opacity="22938f" mv:blur="38100f" offset="0,2pt"/>
                <w10:wrap anchorx="page" anchory="page"/>
              </v:line>
            </w:pict>
          </mc:Fallback>
        </mc:AlternateContent>
      </w:r>
      <w:r w:rsidR="00D40FC2">
        <w:rPr>
          <w:noProof/>
        </w:rPr>
        <mc:AlternateContent>
          <mc:Choice Requires="wps">
            <w:drawing>
              <wp:anchor distT="0" distB="0" distL="114300" distR="114300" simplePos="0" relativeHeight="251658318" behindDoc="0" locked="0" layoutInCell="1" allowOverlap="1" wp14:anchorId="77E0733A" wp14:editId="0BABFA2B">
                <wp:simplePos x="0" y="0"/>
                <wp:positionH relativeFrom="page">
                  <wp:posOffset>2781300</wp:posOffset>
                </wp:positionH>
                <wp:positionV relativeFrom="page">
                  <wp:posOffset>7188200</wp:posOffset>
                </wp:positionV>
                <wp:extent cx="228600" cy="228600"/>
                <wp:effectExtent l="0" t="0" r="0" b="0"/>
                <wp:wrapTight wrapText="bothSides">
                  <wp:wrapPolygon edited="0">
                    <wp:start x="-60" y="-60"/>
                    <wp:lineTo x="-60" y="21540"/>
                    <wp:lineTo x="21660" y="21540"/>
                    <wp:lineTo x="21660" y="-60"/>
                    <wp:lineTo x="-60" y="-60"/>
                  </wp:wrapPolygon>
                </wp:wrapTight>
                <wp:docPr id="21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4A7EBB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38100" dist="25400" dir="5400000" algn="ctr" rotWithShape="0">
                                  <a:srgbClr val="000000">
                                    <a:alpha val="35001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219pt;margin-top:566pt;width:18pt;height:18pt;z-index:25165831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" fillcolor="#4f446d [3215]" stroked="f" strokecolor="#4a7ebb" strokeweight="1.5pt">
                <v:shadow opacity="22938f" mv:blur="38100f" offset="0,2pt"/>
                <v:textbox inset=",7.2pt,,7.2pt"/>
                <w10:wrap type="tight" anchorx="page" anchory="page"/>
              </v:rect>
            </w:pict>
          </mc:Fallback>
        </mc:AlternateContent>
      </w:r>
      <w:r w:rsidR="00783C89">
        <w:br w:type="page"/>
      </w:r>
      <w:r w:rsidR="00DB73C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520" behindDoc="0" locked="0" layoutInCell="1" allowOverlap="1" wp14:anchorId="64A110CD" wp14:editId="0D74AC12">
                <wp:simplePos x="0" y="0"/>
                <wp:positionH relativeFrom="page">
                  <wp:posOffset>749300</wp:posOffset>
                </wp:positionH>
                <wp:positionV relativeFrom="page">
                  <wp:posOffset>558800</wp:posOffset>
                </wp:positionV>
                <wp:extent cx="6223000" cy="2895600"/>
                <wp:effectExtent l="0" t="0" r="0" b="0"/>
                <wp:wrapThrough wrapText="bothSides">
                  <wp:wrapPolygon edited="0">
                    <wp:start x="88" y="0"/>
                    <wp:lineTo x="88" y="21411"/>
                    <wp:lineTo x="21424" y="21411"/>
                    <wp:lineTo x="21424" y="0"/>
                    <wp:lineTo x="88" y="0"/>
                  </wp:wrapPolygon>
                </wp:wrapThrough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3000" cy="289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065513" w14:textId="77777777" w:rsidR="00DB73C6" w:rsidRDefault="00DB73C6">
                            <w:r>
                              <w:t>Co</w:t>
                            </w:r>
                            <w:bookmarkStart w:id="0" w:name="_GoBack"/>
                            <w:r>
                              <w:t xml:space="preserve">mments: </w:t>
                            </w:r>
                          </w:p>
                          <w:p w14:paraId="4EE99132" w14:textId="66D24641" w:rsidR="00DB73C6" w:rsidRDefault="00DB73C6" w:rsidP="00DB73C6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Better images in columns 3 to illustrate how PP works / helps us, and more understandable results.</w:t>
                            </w:r>
                          </w:p>
                          <w:p w14:paraId="2B974F84" w14:textId="17853F35" w:rsidR="00DB73C6" w:rsidRDefault="00DB73C6" w:rsidP="00DB73C6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Second column, </w:t>
                            </w:r>
                            <w:r w:rsidR="00910208">
                              <w:t xml:space="preserve">need 1 decisively interesting result to </w:t>
                            </w:r>
                            <w:r w:rsidR="00BD5AB3">
                              <w:t>glue together</w:t>
                            </w:r>
                            <w:r w:rsidR="00910208">
                              <w:t xml:space="preserve"> the story</w:t>
                            </w:r>
                          </w:p>
                          <w:p w14:paraId="6934354B" w14:textId="12ED5A56" w:rsidR="00475A56" w:rsidRDefault="00475A56" w:rsidP="00475A56">
                            <w:pPr>
                              <w:pStyle w:val="ListParagraph"/>
                              <w:numPr>
                                <w:ilvl w:val="1"/>
                                <w:numId w:val="3"/>
                              </w:numPr>
                            </w:pPr>
                            <w:r>
                              <w:t xml:space="preserve">Label the graphs </w:t>
                            </w:r>
                            <w:proofErr w:type="spellStart"/>
                            <w:r>
                              <w:t>markov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kmeans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etc</w:t>
                            </w:r>
                            <w:proofErr w:type="spellEnd"/>
                          </w:p>
                          <w:p w14:paraId="0756B526" w14:textId="6DD683FB" w:rsidR="00910208" w:rsidRDefault="00BD5AB3" w:rsidP="00DB73C6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First column, the goal and incentive could be done better.</w:t>
                            </w:r>
                          </w:p>
                          <w:p w14:paraId="292726AE" w14:textId="77777777" w:rsidR="00DB73C6" w:rsidRDefault="00DB73C6"/>
                          <w:p w14:paraId="5E03BA13" w14:textId="77777777" w:rsidR="00DB73C6" w:rsidRDefault="00DB73C6"/>
                          <w:bookmarkEnd w:id="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6" o:spid="_x0000_s1061" type="#_x0000_t202" style="position:absolute;margin-left:59pt;margin-top:44pt;width:490pt;height:228pt;z-index:251706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" mv:complextextbox="1" filled="f" stroked="f">
                <v:textbox>
                  <w:txbxContent>
                    <w:p w14:paraId="50065513" w14:textId="77777777" w:rsidR="00DB73C6" w:rsidRDefault="00DB73C6">
                      <w:r>
                        <w:t>Co</w:t>
                      </w:r>
                      <w:bookmarkStart w:id="1" w:name="_GoBack"/>
                      <w:r>
                        <w:t xml:space="preserve">mments: </w:t>
                      </w:r>
                    </w:p>
                    <w:p w14:paraId="4EE99132" w14:textId="66D24641" w:rsidR="00DB73C6" w:rsidRDefault="00DB73C6" w:rsidP="00DB73C6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Better images in columns 3 to illustrate how PP works / helps us, and more understandable results.</w:t>
                      </w:r>
                    </w:p>
                    <w:p w14:paraId="2B974F84" w14:textId="17853F35" w:rsidR="00DB73C6" w:rsidRDefault="00DB73C6" w:rsidP="00DB73C6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Second column, </w:t>
                      </w:r>
                      <w:r w:rsidR="00910208">
                        <w:t xml:space="preserve">need 1 decisively interesting result to </w:t>
                      </w:r>
                      <w:r w:rsidR="00BD5AB3">
                        <w:t>glue together</w:t>
                      </w:r>
                      <w:r w:rsidR="00910208">
                        <w:t xml:space="preserve"> the story</w:t>
                      </w:r>
                    </w:p>
                    <w:p w14:paraId="6934354B" w14:textId="12ED5A56" w:rsidR="00475A56" w:rsidRDefault="00475A56" w:rsidP="00475A56">
                      <w:pPr>
                        <w:pStyle w:val="ListParagraph"/>
                        <w:numPr>
                          <w:ilvl w:val="1"/>
                          <w:numId w:val="3"/>
                        </w:numPr>
                      </w:pPr>
                      <w:r>
                        <w:t xml:space="preserve">Label the graphs </w:t>
                      </w:r>
                      <w:proofErr w:type="spellStart"/>
                      <w:r>
                        <w:t>markov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kmeans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etc</w:t>
                      </w:r>
                      <w:proofErr w:type="spellEnd"/>
                    </w:p>
                    <w:p w14:paraId="0756B526" w14:textId="6DD683FB" w:rsidR="00910208" w:rsidRDefault="00BD5AB3" w:rsidP="00DB73C6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First column, the goal and incentive could be done better.</w:t>
                      </w:r>
                    </w:p>
                    <w:p w14:paraId="292726AE" w14:textId="77777777" w:rsidR="00DB73C6" w:rsidRDefault="00DB73C6"/>
                    <w:p w14:paraId="5E03BA13" w14:textId="77777777" w:rsidR="00DB73C6" w:rsidRDefault="00DB73C6"/>
                    <w:bookmarkEnd w:id="1"/>
                  </w:txbxContent>
                </v:textbox>
                <w10:wrap type="through" anchorx="page" anchory="page"/>
              </v:shape>
            </w:pict>
          </mc:Fallback>
        </mc:AlternateContent>
      </w:r>
    </w:p>
    <w:sectPr w:rsidR="004C1CD6" w:rsidSect="00E54199">
      <w:pgSz w:w="15840" w:h="12240" w:orient="landscape"/>
      <w:pgMar w:top="576" w:right="576" w:bottom="576" w:left="576" w:header="576" w:footer="576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98581E" w14:textId="77777777" w:rsidR="00BB70FA" w:rsidRDefault="00BB70FA">
      <w:pPr>
        <w:spacing w:after="0"/>
      </w:pPr>
      <w:r>
        <w:separator/>
      </w:r>
    </w:p>
  </w:endnote>
  <w:endnote w:type="continuationSeparator" w:id="0">
    <w:p w14:paraId="5BFF7AAF" w14:textId="77777777" w:rsidR="00BB70FA" w:rsidRDefault="00BB70F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rbel">
    <w:panose1 w:val="020B0503020204020204"/>
    <w:charset w:val="00"/>
    <w:family w:val="auto"/>
    <w:pitch w:val="variable"/>
    <w:sig w:usb0="A00002EF" w:usb1="4000A44B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0BD50E" w14:textId="77777777" w:rsidR="00BB70FA" w:rsidRDefault="00BB70FA">
      <w:pPr>
        <w:spacing w:after="0"/>
      </w:pPr>
      <w:r>
        <w:separator/>
      </w:r>
    </w:p>
  </w:footnote>
  <w:footnote w:type="continuationSeparator" w:id="0">
    <w:p w14:paraId="62EE43A3" w14:textId="77777777" w:rsidR="00BB70FA" w:rsidRDefault="00BB70F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51446D"/>
    <w:multiLevelType w:val="hybridMultilevel"/>
    <w:tmpl w:val="2A22DE42"/>
    <w:lvl w:ilvl="0" w:tplc="97B45A78">
      <w:start w:val="1"/>
      <w:numFmt w:val="bullet"/>
      <w:lvlText w:val="-"/>
      <w:lvlJc w:val="left"/>
      <w:pPr>
        <w:ind w:left="720" w:hanging="360"/>
      </w:pPr>
      <w:rPr>
        <w:rFonts w:ascii="Corbel" w:eastAsiaTheme="majorEastAsia" w:hAnsi="Corbe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DD02AB"/>
    <w:multiLevelType w:val="hybridMultilevel"/>
    <w:tmpl w:val="A7A85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E311FA1"/>
    <w:multiLevelType w:val="hybridMultilevel"/>
    <w:tmpl w:val="C21C32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attachedTemplate r:id="rId1"/>
  <w:revisionView w:markup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doNotVertAlignCellWithSp/>
    <w:doNotBreakConstrainedForced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OpenInPublishingView" w:val="0"/>
    <w:docVar w:name="ShowStaticGuides" w:val="0"/>
  </w:docVars>
  <w:rsids>
    <w:rsidRoot w:val="004C1CD6"/>
    <w:rsid w:val="00000634"/>
    <w:rsid w:val="00004976"/>
    <w:rsid w:val="00061F2F"/>
    <w:rsid w:val="000C5999"/>
    <w:rsid w:val="00183EBE"/>
    <w:rsid w:val="001A423C"/>
    <w:rsid w:val="001B2CC2"/>
    <w:rsid w:val="001B3117"/>
    <w:rsid w:val="001D48EA"/>
    <w:rsid w:val="001E0C8E"/>
    <w:rsid w:val="00244903"/>
    <w:rsid w:val="00256D09"/>
    <w:rsid w:val="0026616F"/>
    <w:rsid w:val="00280828"/>
    <w:rsid w:val="002E4F92"/>
    <w:rsid w:val="00361A99"/>
    <w:rsid w:val="00371363"/>
    <w:rsid w:val="003F2DC5"/>
    <w:rsid w:val="00453EA3"/>
    <w:rsid w:val="00475A56"/>
    <w:rsid w:val="004C1CD6"/>
    <w:rsid w:val="005148D0"/>
    <w:rsid w:val="005278A1"/>
    <w:rsid w:val="00540BF5"/>
    <w:rsid w:val="00573699"/>
    <w:rsid w:val="005E0EAA"/>
    <w:rsid w:val="00613FB8"/>
    <w:rsid w:val="006377E9"/>
    <w:rsid w:val="00696C49"/>
    <w:rsid w:val="006B4847"/>
    <w:rsid w:val="006C3FB7"/>
    <w:rsid w:val="00721F53"/>
    <w:rsid w:val="00731678"/>
    <w:rsid w:val="0077258C"/>
    <w:rsid w:val="00780964"/>
    <w:rsid w:val="00783C89"/>
    <w:rsid w:val="007843B2"/>
    <w:rsid w:val="008222AA"/>
    <w:rsid w:val="00855279"/>
    <w:rsid w:val="00860027"/>
    <w:rsid w:val="008B7E7B"/>
    <w:rsid w:val="00910208"/>
    <w:rsid w:val="00946278"/>
    <w:rsid w:val="00996B15"/>
    <w:rsid w:val="009B59E0"/>
    <w:rsid w:val="009E77E2"/>
    <w:rsid w:val="009F0289"/>
    <w:rsid w:val="00A84AA1"/>
    <w:rsid w:val="00AE3FF6"/>
    <w:rsid w:val="00AF47FC"/>
    <w:rsid w:val="00B10C08"/>
    <w:rsid w:val="00B5550C"/>
    <w:rsid w:val="00B80DF6"/>
    <w:rsid w:val="00B85E8E"/>
    <w:rsid w:val="00B978D8"/>
    <w:rsid w:val="00BB70FA"/>
    <w:rsid w:val="00BD5AB3"/>
    <w:rsid w:val="00BE3059"/>
    <w:rsid w:val="00C266F2"/>
    <w:rsid w:val="00C523CB"/>
    <w:rsid w:val="00C75CAF"/>
    <w:rsid w:val="00C90760"/>
    <w:rsid w:val="00CA0967"/>
    <w:rsid w:val="00D219A3"/>
    <w:rsid w:val="00D40FC2"/>
    <w:rsid w:val="00DB73C6"/>
    <w:rsid w:val="00E14425"/>
    <w:rsid w:val="00E14F3A"/>
    <w:rsid w:val="00E36EA2"/>
    <w:rsid w:val="00E42D0E"/>
    <w:rsid w:val="00E46D00"/>
    <w:rsid w:val="00E54199"/>
    <w:rsid w:val="00EA05BC"/>
    <w:rsid w:val="00F7138B"/>
    <w:rsid w:val="00F81DDD"/>
    <w:rsid w:val="00F83984"/>
    <w:rsid w:val="00FD526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9340CC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Normal" w:qFormat="1"/>
    <w:lsdException w:name="heading 1" w:uiPriority="9" w:qFormat="1"/>
    <w:lsdException w:name="Block Text" w:uiPriority="99"/>
  </w:latentStyles>
  <w:style w:type="paragraph" w:default="1" w:styleId="Normal">
    <w:name w:val="Normal"/>
    <w:qFormat/>
    <w:rsid w:val="00F7138B"/>
  </w:style>
  <w:style w:type="paragraph" w:styleId="Heading1">
    <w:name w:val="heading 1"/>
    <w:basedOn w:val="Normal"/>
    <w:link w:val="Heading1Char"/>
    <w:uiPriority w:val="9"/>
    <w:qFormat/>
    <w:rsid w:val="00F33977"/>
    <w:pPr>
      <w:spacing w:after="0"/>
      <w:outlineLvl w:val="0"/>
    </w:pPr>
    <w:rPr>
      <w:rFonts w:asciiTheme="majorHAnsi" w:eastAsiaTheme="majorEastAsia" w:hAnsiTheme="majorHAnsi" w:cstheme="majorBidi"/>
      <w:bCs/>
      <w:color w:val="FFFFFF" w:themeColor="background1"/>
      <w:sz w:val="48"/>
      <w:szCs w:val="32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F33977"/>
    <w:pPr>
      <w:spacing w:after="0"/>
      <w:outlineLvl w:val="1"/>
    </w:pPr>
    <w:rPr>
      <w:rFonts w:asciiTheme="majorHAnsi" w:eastAsiaTheme="majorEastAsia" w:hAnsiTheme="majorHAnsi" w:cstheme="majorBidi"/>
      <w:bCs/>
      <w:color w:val="FFFFFF" w:themeColor="background1"/>
      <w:sz w:val="40"/>
      <w:szCs w:val="2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F33977"/>
    <w:pPr>
      <w:spacing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nhideWhenUsed/>
    <w:rsid w:val="00670688"/>
    <w:pPr>
      <w:spacing w:after="0" w:line="360" w:lineRule="auto"/>
      <w:jc w:val="center"/>
    </w:pPr>
    <w:rPr>
      <w:color w:val="262626" w:themeColor="text1" w:themeTint="D9"/>
      <w:sz w:val="18"/>
    </w:rPr>
  </w:style>
  <w:style w:type="paragraph" w:styleId="Title">
    <w:name w:val="Title"/>
    <w:basedOn w:val="Normal"/>
    <w:link w:val="TitleChar"/>
    <w:uiPriority w:val="10"/>
    <w:qFormat/>
    <w:rsid w:val="00F33977"/>
    <w:pPr>
      <w:spacing w:after="0"/>
      <w:jc w:val="right"/>
    </w:pPr>
    <w:rPr>
      <w:rFonts w:asciiTheme="majorHAnsi" w:eastAsiaTheme="majorEastAsia" w:hAnsiTheme="majorHAnsi" w:cstheme="majorBidi"/>
      <w:color w:val="FFFFFF" w:themeColor="background1"/>
      <w:sz w:val="4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33977"/>
    <w:rPr>
      <w:rFonts w:asciiTheme="majorHAnsi" w:eastAsiaTheme="majorEastAsia" w:hAnsiTheme="majorHAnsi" w:cstheme="majorBidi"/>
      <w:color w:val="FFFFFF" w:themeColor="background1"/>
      <w:sz w:val="48"/>
      <w:szCs w:val="52"/>
    </w:rPr>
  </w:style>
  <w:style w:type="paragraph" w:styleId="Subtitle">
    <w:name w:val="Subtitle"/>
    <w:basedOn w:val="Normal"/>
    <w:link w:val="SubtitleChar"/>
    <w:uiPriority w:val="11"/>
    <w:qFormat/>
    <w:rsid w:val="00245355"/>
    <w:pPr>
      <w:numPr>
        <w:ilvl w:val="1"/>
      </w:numPr>
      <w:spacing w:after="0"/>
      <w:jc w:val="right"/>
    </w:pPr>
    <w:rPr>
      <w:rFonts w:asciiTheme="majorHAnsi" w:eastAsiaTheme="majorEastAsia" w:hAnsiTheme="majorHAnsi" w:cstheme="majorBidi"/>
      <w:iCs/>
      <w:color w:val="FFFFFF" w:themeColor="background1"/>
      <w:sz w:val="20"/>
    </w:rPr>
  </w:style>
  <w:style w:type="character" w:customStyle="1" w:styleId="SubtitleChar">
    <w:name w:val="Subtitle Char"/>
    <w:basedOn w:val="DefaultParagraphFont"/>
    <w:link w:val="Subtitle"/>
    <w:uiPriority w:val="11"/>
    <w:rsid w:val="00245355"/>
    <w:rPr>
      <w:rFonts w:asciiTheme="majorHAnsi" w:eastAsiaTheme="majorEastAsia" w:hAnsiTheme="majorHAnsi" w:cstheme="majorBidi"/>
      <w:iCs/>
      <w:color w:val="FFFFFF" w:themeColor="background1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33977"/>
    <w:rPr>
      <w:rFonts w:asciiTheme="majorHAnsi" w:eastAsiaTheme="majorEastAsia" w:hAnsiTheme="majorHAnsi" w:cstheme="majorBidi"/>
      <w:bCs/>
      <w:color w:val="FFFFFF" w:themeColor="background1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3977"/>
    <w:rPr>
      <w:rFonts w:asciiTheme="majorHAnsi" w:eastAsiaTheme="majorEastAsia" w:hAnsiTheme="majorHAnsi" w:cstheme="majorBidi"/>
      <w:bCs/>
      <w:color w:val="FFFFFF" w:themeColor="background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3977"/>
    <w:rPr>
      <w:rFonts w:asciiTheme="majorHAnsi" w:eastAsiaTheme="majorEastAsia" w:hAnsiTheme="majorHAnsi" w:cstheme="majorBidi"/>
      <w:b/>
      <w:bCs/>
      <w:color w:val="000000" w:themeColor="text1"/>
      <w:sz w:val="36"/>
    </w:rPr>
  </w:style>
  <w:style w:type="paragraph" w:styleId="BodyText">
    <w:name w:val="Body Text"/>
    <w:basedOn w:val="Normal"/>
    <w:link w:val="BodyTextChar"/>
    <w:uiPriority w:val="99"/>
    <w:semiHidden/>
    <w:unhideWhenUsed/>
    <w:rsid w:val="00F33977"/>
    <w:pPr>
      <w:spacing w:after="120" w:line="264" w:lineRule="auto"/>
    </w:pPr>
    <w:rPr>
      <w:color w:val="404040" w:themeColor="text1" w:themeTint="BF"/>
      <w:sz w:val="20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F33977"/>
    <w:rPr>
      <w:color w:val="404040" w:themeColor="text1" w:themeTint="BF"/>
      <w:sz w:val="20"/>
    </w:rPr>
  </w:style>
  <w:style w:type="paragraph" w:styleId="BodyText2">
    <w:name w:val="Body Text 2"/>
    <w:basedOn w:val="BodyText"/>
    <w:link w:val="BodyText2Char"/>
    <w:uiPriority w:val="99"/>
    <w:semiHidden/>
    <w:unhideWhenUsed/>
    <w:rsid w:val="00F33977"/>
    <w:pPr>
      <w:jc w:val="center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33977"/>
    <w:rPr>
      <w:color w:val="404040" w:themeColor="text1" w:themeTint="BF"/>
      <w:sz w:val="20"/>
    </w:rPr>
  </w:style>
  <w:style w:type="paragraph" w:styleId="BodyText3">
    <w:name w:val="Body Text 3"/>
    <w:basedOn w:val="BodyText"/>
    <w:link w:val="BodyText3Char"/>
    <w:uiPriority w:val="99"/>
    <w:semiHidden/>
    <w:unhideWhenUsed/>
    <w:rsid w:val="00F33977"/>
    <w:rPr>
      <w:color w:val="FFFFFF" w:themeColor="background1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33977"/>
    <w:rPr>
      <w:color w:val="FFFFFF" w:themeColor="background1"/>
      <w:sz w:val="20"/>
      <w:szCs w:val="16"/>
    </w:rPr>
  </w:style>
  <w:style w:type="paragraph" w:styleId="BlockText">
    <w:name w:val="Block Text"/>
    <w:basedOn w:val="Normal"/>
    <w:uiPriority w:val="99"/>
    <w:semiHidden/>
    <w:unhideWhenUsed/>
    <w:rsid w:val="00F33977"/>
    <w:pPr>
      <w:spacing w:after="0"/>
    </w:pPr>
    <w:rPr>
      <w:i/>
      <w:iCs/>
      <w:color w:val="FFFFFF" w:themeColor="background1"/>
      <w:sz w:val="40"/>
    </w:rPr>
  </w:style>
  <w:style w:type="paragraph" w:customStyle="1" w:styleId="Organization">
    <w:name w:val="Organization"/>
    <w:basedOn w:val="Normal"/>
    <w:qFormat/>
    <w:rsid w:val="00F33977"/>
    <w:pPr>
      <w:spacing w:after="0"/>
      <w:jc w:val="center"/>
    </w:pPr>
    <w:rPr>
      <w:b/>
      <w:color w:val="4F446D" w:themeColor="text2"/>
      <w:sz w:val="22"/>
    </w:rPr>
  </w:style>
  <w:style w:type="paragraph" w:customStyle="1" w:styleId="ContactDetails">
    <w:name w:val="Contact Details"/>
    <w:basedOn w:val="Normal"/>
    <w:qFormat/>
    <w:rsid w:val="00F33977"/>
    <w:pPr>
      <w:spacing w:after="0" w:line="264" w:lineRule="auto"/>
      <w:jc w:val="center"/>
    </w:pPr>
    <w:rPr>
      <w:color w:val="A6A6A6" w:themeColor="background1" w:themeShade="A6"/>
      <w:sz w:val="18"/>
    </w:rPr>
  </w:style>
  <w:style w:type="character" w:customStyle="1" w:styleId="FooterChar">
    <w:name w:val="Footer Char"/>
    <w:basedOn w:val="DefaultParagraphFont"/>
    <w:link w:val="Footer"/>
    <w:rsid w:val="00670688"/>
    <w:rPr>
      <w:color w:val="262626" w:themeColor="text1" w:themeTint="D9"/>
      <w:sz w:val="18"/>
    </w:rPr>
  </w:style>
  <w:style w:type="paragraph" w:styleId="Header">
    <w:name w:val="header"/>
    <w:basedOn w:val="Normal"/>
    <w:link w:val="HeaderChar"/>
    <w:rsid w:val="008401FB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8401FB"/>
  </w:style>
  <w:style w:type="paragraph" w:styleId="ListParagraph">
    <w:name w:val="List Paragraph"/>
    <w:basedOn w:val="Normal"/>
    <w:rsid w:val="00F81DD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Normal" w:qFormat="1"/>
    <w:lsdException w:name="heading 1" w:uiPriority="9" w:qFormat="1"/>
    <w:lsdException w:name="Block Text" w:uiPriority="99"/>
  </w:latentStyles>
  <w:style w:type="paragraph" w:default="1" w:styleId="Normal">
    <w:name w:val="Normal"/>
    <w:qFormat/>
    <w:rsid w:val="00F7138B"/>
  </w:style>
  <w:style w:type="paragraph" w:styleId="Heading1">
    <w:name w:val="heading 1"/>
    <w:basedOn w:val="Normal"/>
    <w:link w:val="Heading1Char"/>
    <w:uiPriority w:val="9"/>
    <w:qFormat/>
    <w:rsid w:val="00F33977"/>
    <w:pPr>
      <w:spacing w:after="0"/>
      <w:outlineLvl w:val="0"/>
    </w:pPr>
    <w:rPr>
      <w:rFonts w:asciiTheme="majorHAnsi" w:eastAsiaTheme="majorEastAsia" w:hAnsiTheme="majorHAnsi" w:cstheme="majorBidi"/>
      <w:bCs/>
      <w:color w:val="FFFFFF" w:themeColor="background1"/>
      <w:sz w:val="48"/>
      <w:szCs w:val="32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F33977"/>
    <w:pPr>
      <w:spacing w:after="0"/>
      <w:outlineLvl w:val="1"/>
    </w:pPr>
    <w:rPr>
      <w:rFonts w:asciiTheme="majorHAnsi" w:eastAsiaTheme="majorEastAsia" w:hAnsiTheme="majorHAnsi" w:cstheme="majorBidi"/>
      <w:bCs/>
      <w:color w:val="FFFFFF" w:themeColor="background1"/>
      <w:sz w:val="40"/>
      <w:szCs w:val="2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F33977"/>
    <w:pPr>
      <w:spacing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nhideWhenUsed/>
    <w:rsid w:val="00670688"/>
    <w:pPr>
      <w:spacing w:after="0" w:line="360" w:lineRule="auto"/>
      <w:jc w:val="center"/>
    </w:pPr>
    <w:rPr>
      <w:color w:val="262626" w:themeColor="text1" w:themeTint="D9"/>
      <w:sz w:val="18"/>
    </w:rPr>
  </w:style>
  <w:style w:type="paragraph" w:styleId="Title">
    <w:name w:val="Title"/>
    <w:basedOn w:val="Normal"/>
    <w:link w:val="TitleChar"/>
    <w:uiPriority w:val="10"/>
    <w:qFormat/>
    <w:rsid w:val="00F33977"/>
    <w:pPr>
      <w:spacing w:after="0"/>
      <w:jc w:val="right"/>
    </w:pPr>
    <w:rPr>
      <w:rFonts w:asciiTheme="majorHAnsi" w:eastAsiaTheme="majorEastAsia" w:hAnsiTheme="majorHAnsi" w:cstheme="majorBidi"/>
      <w:color w:val="FFFFFF" w:themeColor="background1"/>
      <w:sz w:val="4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33977"/>
    <w:rPr>
      <w:rFonts w:asciiTheme="majorHAnsi" w:eastAsiaTheme="majorEastAsia" w:hAnsiTheme="majorHAnsi" w:cstheme="majorBidi"/>
      <w:color w:val="FFFFFF" w:themeColor="background1"/>
      <w:sz w:val="48"/>
      <w:szCs w:val="52"/>
    </w:rPr>
  </w:style>
  <w:style w:type="paragraph" w:styleId="Subtitle">
    <w:name w:val="Subtitle"/>
    <w:basedOn w:val="Normal"/>
    <w:link w:val="SubtitleChar"/>
    <w:uiPriority w:val="11"/>
    <w:qFormat/>
    <w:rsid w:val="00245355"/>
    <w:pPr>
      <w:numPr>
        <w:ilvl w:val="1"/>
      </w:numPr>
      <w:spacing w:after="0"/>
      <w:jc w:val="right"/>
    </w:pPr>
    <w:rPr>
      <w:rFonts w:asciiTheme="majorHAnsi" w:eastAsiaTheme="majorEastAsia" w:hAnsiTheme="majorHAnsi" w:cstheme="majorBidi"/>
      <w:iCs/>
      <w:color w:val="FFFFFF" w:themeColor="background1"/>
      <w:sz w:val="20"/>
    </w:rPr>
  </w:style>
  <w:style w:type="character" w:customStyle="1" w:styleId="SubtitleChar">
    <w:name w:val="Subtitle Char"/>
    <w:basedOn w:val="DefaultParagraphFont"/>
    <w:link w:val="Subtitle"/>
    <w:uiPriority w:val="11"/>
    <w:rsid w:val="00245355"/>
    <w:rPr>
      <w:rFonts w:asciiTheme="majorHAnsi" w:eastAsiaTheme="majorEastAsia" w:hAnsiTheme="majorHAnsi" w:cstheme="majorBidi"/>
      <w:iCs/>
      <w:color w:val="FFFFFF" w:themeColor="background1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33977"/>
    <w:rPr>
      <w:rFonts w:asciiTheme="majorHAnsi" w:eastAsiaTheme="majorEastAsia" w:hAnsiTheme="majorHAnsi" w:cstheme="majorBidi"/>
      <w:bCs/>
      <w:color w:val="FFFFFF" w:themeColor="background1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3977"/>
    <w:rPr>
      <w:rFonts w:asciiTheme="majorHAnsi" w:eastAsiaTheme="majorEastAsia" w:hAnsiTheme="majorHAnsi" w:cstheme="majorBidi"/>
      <w:bCs/>
      <w:color w:val="FFFFFF" w:themeColor="background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3977"/>
    <w:rPr>
      <w:rFonts w:asciiTheme="majorHAnsi" w:eastAsiaTheme="majorEastAsia" w:hAnsiTheme="majorHAnsi" w:cstheme="majorBidi"/>
      <w:b/>
      <w:bCs/>
      <w:color w:val="000000" w:themeColor="text1"/>
      <w:sz w:val="36"/>
    </w:rPr>
  </w:style>
  <w:style w:type="paragraph" w:styleId="BodyText">
    <w:name w:val="Body Text"/>
    <w:basedOn w:val="Normal"/>
    <w:link w:val="BodyTextChar"/>
    <w:uiPriority w:val="99"/>
    <w:semiHidden/>
    <w:unhideWhenUsed/>
    <w:rsid w:val="00F33977"/>
    <w:pPr>
      <w:spacing w:after="120" w:line="264" w:lineRule="auto"/>
    </w:pPr>
    <w:rPr>
      <w:color w:val="404040" w:themeColor="text1" w:themeTint="BF"/>
      <w:sz w:val="20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F33977"/>
    <w:rPr>
      <w:color w:val="404040" w:themeColor="text1" w:themeTint="BF"/>
      <w:sz w:val="20"/>
    </w:rPr>
  </w:style>
  <w:style w:type="paragraph" w:styleId="BodyText2">
    <w:name w:val="Body Text 2"/>
    <w:basedOn w:val="BodyText"/>
    <w:link w:val="BodyText2Char"/>
    <w:uiPriority w:val="99"/>
    <w:semiHidden/>
    <w:unhideWhenUsed/>
    <w:rsid w:val="00F33977"/>
    <w:pPr>
      <w:jc w:val="center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33977"/>
    <w:rPr>
      <w:color w:val="404040" w:themeColor="text1" w:themeTint="BF"/>
      <w:sz w:val="20"/>
    </w:rPr>
  </w:style>
  <w:style w:type="paragraph" w:styleId="BodyText3">
    <w:name w:val="Body Text 3"/>
    <w:basedOn w:val="BodyText"/>
    <w:link w:val="BodyText3Char"/>
    <w:uiPriority w:val="99"/>
    <w:semiHidden/>
    <w:unhideWhenUsed/>
    <w:rsid w:val="00F33977"/>
    <w:rPr>
      <w:color w:val="FFFFFF" w:themeColor="background1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33977"/>
    <w:rPr>
      <w:color w:val="FFFFFF" w:themeColor="background1"/>
      <w:sz w:val="20"/>
      <w:szCs w:val="16"/>
    </w:rPr>
  </w:style>
  <w:style w:type="paragraph" w:styleId="BlockText">
    <w:name w:val="Block Text"/>
    <w:basedOn w:val="Normal"/>
    <w:uiPriority w:val="99"/>
    <w:semiHidden/>
    <w:unhideWhenUsed/>
    <w:rsid w:val="00F33977"/>
    <w:pPr>
      <w:spacing w:after="0"/>
    </w:pPr>
    <w:rPr>
      <w:i/>
      <w:iCs/>
      <w:color w:val="FFFFFF" w:themeColor="background1"/>
      <w:sz w:val="40"/>
    </w:rPr>
  </w:style>
  <w:style w:type="paragraph" w:customStyle="1" w:styleId="Organization">
    <w:name w:val="Organization"/>
    <w:basedOn w:val="Normal"/>
    <w:qFormat/>
    <w:rsid w:val="00F33977"/>
    <w:pPr>
      <w:spacing w:after="0"/>
      <w:jc w:val="center"/>
    </w:pPr>
    <w:rPr>
      <w:b/>
      <w:color w:val="4F446D" w:themeColor="text2"/>
      <w:sz w:val="22"/>
    </w:rPr>
  </w:style>
  <w:style w:type="paragraph" w:customStyle="1" w:styleId="ContactDetails">
    <w:name w:val="Contact Details"/>
    <w:basedOn w:val="Normal"/>
    <w:qFormat/>
    <w:rsid w:val="00F33977"/>
    <w:pPr>
      <w:spacing w:after="0" w:line="264" w:lineRule="auto"/>
      <w:jc w:val="center"/>
    </w:pPr>
    <w:rPr>
      <w:color w:val="A6A6A6" w:themeColor="background1" w:themeShade="A6"/>
      <w:sz w:val="18"/>
    </w:rPr>
  </w:style>
  <w:style w:type="character" w:customStyle="1" w:styleId="FooterChar">
    <w:name w:val="Footer Char"/>
    <w:basedOn w:val="DefaultParagraphFont"/>
    <w:link w:val="Footer"/>
    <w:rsid w:val="00670688"/>
    <w:rPr>
      <w:color w:val="262626" w:themeColor="text1" w:themeTint="D9"/>
      <w:sz w:val="18"/>
    </w:rPr>
  </w:style>
  <w:style w:type="paragraph" w:styleId="Header">
    <w:name w:val="header"/>
    <w:basedOn w:val="Normal"/>
    <w:link w:val="HeaderChar"/>
    <w:rsid w:val="008401FB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8401FB"/>
  </w:style>
  <w:style w:type="paragraph" w:styleId="ListParagraph">
    <w:name w:val="List Paragraph"/>
    <w:basedOn w:val="Normal"/>
    <w:rsid w:val="00F81D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jpe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Applications:Microsoft%20Office%202011:Office:Media:Templates:Publishing%20Layout%20View:Brochures:Cornerstone%20Brochure.dotx" TargetMode="External"/></Relationships>
</file>

<file path=word/theme/theme1.xml><?xml version="1.0" encoding="utf-8"?>
<a:theme xmlns:a="http://schemas.openxmlformats.org/drawingml/2006/main" name="Office Theme">
  <a:themeElements>
    <a:clrScheme name="Cornerstone Brochure">
      <a:dk1>
        <a:sysClr val="windowText" lastClr="000000"/>
      </a:dk1>
      <a:lt1>
        <a:sysClr val="window" lastClr="FFFFFF"/>
      </a:lt1>
      <a:dk2>
        <a:srgbClr val="4F446D"/>
      </a:dk2>
      <a:lt2>
        <a:srgbClr val="A499C1"/>
      </a:lt2>
      <a:accent1>
        <a:srgbClr val="FF9900"/>
      </a:accent1>
      <a:accent2>
        <a:srgbClr val="E83404"/>
      </a:accent2>
      <a:accent3>
        <a:srgbClr val="A7CE30"/>
      </a:accent3>
      <a:accent4>
        <a:srgbClr val="94B069"/>
      </a:accent4>
      <a:accent5>
        <a:srgbClr val="996699"/>
      </a:accent5>
      <a:accent6>
        <a:srgbClr val="C5C7D1"/>
      </a:accent6>
      <a:hlink>
        <a:srgbClr val="7D86C8"/>
      </a:hlink>
      <a:folHlink>
        <a:srgbClr val="6E7396"/>
      </a:folHlink>
    </a:clrScheme>
    <a:fontScheme name="Cornerstone Brochure">
      <a:majorFont>
        <a:latin typeface="Corbel"/>
        <a:ea typeface=""/>
        <a:cs typeface=""/>
        <a:font script="Jpan" typeface="ＭＳ ゴシック"/>
      </a:majorFont>
      <a:minorFont>
        <a:latin typeface="Corbe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Cornerstone Brochure.dotx</Template>
  <TotalTime>87</TotalTime>
  <Pages>2</Pages>
  <Words>4</Words>
  <Characters>25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Shidan Xu</dc:creator>
  <cp:keywords/>
  <dc:description/>
  <cp:lastModifiedBy>Shidan Xu</cp:lastModifiedBy>
  <cp:revision>67</cp:revision>
  <cp:lastPrinted>2007-10-06T17:52:00Z</cp:lastPrinted>
  <dcterms:created xsi:type="dcterms:W3CDTF">2016-04-12T21:21:00Z</dcterms:created>
  <dcterms:modified xsi:type="dcterms:W3CDTF">2016-04-15T15:53:00Z</dcterms:modified>
  <cp:category/>
</cp:coreProperties>
</file>